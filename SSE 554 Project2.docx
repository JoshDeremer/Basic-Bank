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2846"/>
        <w:gridCol w:w="1634"/>
        <w:gridCol w:w="4022"/>
      </w:tblGrid>
      <w:tr w:rsidR="007B4CBF" w14:paraId="72BC9376" w14:textId="77777777" w:rsidTr="007B4CBF">
        <w:tc>
          <w:tcPr>
            <w:tcW w:w="1088" w:type="dxa"/>
            <w:vAlign w:val="center"/>
          </w:tcPr>
          <w:p w14:paraId="222ED7B4" w14:textId="77777777" w:rsidR="007B4CBF" w:rsidRDefault="007B4CBF" w:rsidP="007B4CBF">
            <w:pPr>
              <w:pStyle w:val="NoSpacing"/>
            </w:pPr>
          </w:p>
        </w:tc>
        <w:tc>
          <w:tcPr>
            <w:tcW w:w="2846" w:type="dxa"/>
            <w:vAlign w:val="center"/>
          </w:tcPr>
          <w:p w14:paraId="7A15DBA5" w14:textId="77777777" w:rsidR="007B4CBF" w:rsidRDefault="0034263D" w:rsidP="007B4CBF">
            <w:pPr>
              <w:pStyle w:val="NoSpacing"/>
            </w:pPr>
            <w:sdt>
              <w:sdtPr>
                <w:rPr>
                  <w:color w:val="424456" w:themeColor="text2"/>
                  <w:szCs w:val="22"/>
                </w:rPr>
                <w:alias w:val="Date"/>
                <w:id w:val="281571602"/>
                <w:placeholder>
                  <w:docPart w:val="A187FD87E9094160B39F6F0ED9AABEAE"/>
                </w:placeholde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r w:rsidR="007B4CBF">
                  <w:rPr>
                    <w:color w:val="424456" w:themeColor="text2"/>
                    <w:szCs w:val="22"/>
                  </w:rPr>
                  <w:t>3/2/2015</w:t>
                </w:r>
              </w:sdtContent>
            </w:sdt>
          </w:p>
        </w:tc>
        <w:tc>
          <w:tcPr>
            <w:tcW w:w="5656" w:type="dxa"/>
            <w:gridSpan w:val="2"/>
            <w:vAlign w:val="center"/>
          </w:tcPr>
          <w:p w14:paraId="33983F2E" w14:textId="77777777" w:rsidR="007B4CBF" w:rsidRDefault="007B4CBF" w:rsidP="007B4CBF">
            <w:pPr>
              <w:pStyle w:val="NoSpacing"/>
            </w:pPr>
          </w:p>
        </w:tc>
      </w:tr>
      <w:tr w:rsidR="007B4CBF" w14:paraId="4701ECA3" w14:textId="77777777" w:rsidTr="007B4CBF">
        <w:tc>
          <w:tcPr>
            <w:tcW w:w="3934" w:type="dxa"/>
            <w:gridSpan w:val="2"/>
            <w:vAlign w:val="center"/>
          </w:tcPr>
          <w:tbl>
            <w:tblPr>
              <w:tblW w:w="5000" w:type="pct"/>
              <w:tblCellMar>
                <w:left w:w="0" w:type="dxa"/>
                <w:right w:w="0" w:type="dxa"/>
              </w:tblCellMar>
              <w:tblLook w:val="04A0" w:firstRow="1" w:lastRow="0" w:firstColumn="1" w:lastColumn="0" w:noHBand="0" w:noVBand="1"/>
            </w:tblPr>
            <w:tblGrid>
              <w:gridCol w:w="979"/>
              <w:gridCol w:w="2725"/>
            </w:tblGrid>
            <w:tr w:rsidR="007B4CBF" w14:paraId="494464FA" w14:textId="77777777" w:rsidTr="00B867F8">
              <w:trPr>
                <w:trHeight w:hRule="exact" w:val="86"/>
              </w:trPr>
              <w:tc>
                <w:tcPr>
                  <w:tcW w:w="990" w:type="dxa"/>
                </w:tcPr>
                <w:p w14:paraId="47720835" w14:textId="77777777" w:rsidR="007B4CBF" w:rsidRDefault="007B4CBF" w:rsidP="007B4CBF">
                  <w:pPr>
                    <w:pStyle w:val="NoSpacing"/>
                    <w:framePr w:hSpace="187" w:wrap="around" w:vAnchor="page" w:hAnchor="margin" w:y="4966"/>
                    <w:suppressOverlap/>
                  </w:pPr>
                </w:p>
              </w:tc>
              <w:tc>
                <w:tcPr>
                  <w:tcW w:w="2754" w:type="dxa"/>
                  <w:tcBorders>
                    <w:top w:val="single" w:sz="6" w:space="0" w:color="438086" w:themeColor="accent2"/>
                    <w:bottom w:val="single" w:sz="24" w:space="0" w:color="438086" w:themeColor="accent2"/>
                  </w:tcBorders>
                </w:tcPr>
                <w:p w14:paraId="7CB1BA48" w14:textId="77777777" w:rsidR="007B4CBF" w:rsidRDefault="007B4CBF" w:rsidP="007B4CBF">
                  <w:pPr>
                    <w:pStyle w:val="NoSpacing"/>
                    <w:framePr w:hSpace="187" w:wrap="around" w:vAnchor="page" w:hAnchor="margin" w:y="4966"/>
                    <w:suppressOverlap/>
                  </w:pPr>
                </w:p>
              </w:tc>
            </w:tr>
            <w:tr w:rsidR="007B4CBF" w14:paraId="7453C47E" w14:textId="77777777" w:rsidTr="00B867F8">
              <w:trPr>
                <w:trHeight w:hRule="exact" w:val="86"/>
              </w:trPr>
              <w:tc>
                <w:tcPr>
                  <w:tcW w:w="990" w:type="dxa"/>
                  <w:tcBorders>
                    <w:bottom w:val="single" w:sz="2" w:space="0" w:color="438086" w:themeColor="accent2"/>
                  </w:tcBorders>
                </w:tcPr>
                <w:p w14:paraId="5FE2985F" w14:textId="77777777" w:rsidR="007B4CBF" w:rsidRDefault="007B4CBF" w:rsidP="007B4CBF">
                  <w:pPr>
                    <w:pStyle w:val="NoSpacing"/>
                    <w:framePr w:hSpace="187" w:wrap="around" w:vAnchor="page" w:hAnchor="margin" w:y="4966"/>
                    <w:suppressOverlap/>
                  </w:pPr>
                </w:p>
              </w:tc>
              <w:tc>
                <w:tcPr>
                  <w:tcW w:w="2754" w:type="dxa"/>
                  <w:tcBorders>
                    <w:top w:val="single" w:sz="24" w:space="0" w:color="438086" w:themeColor="accent2"/>
                    <w:bottom w:val="single" w:sz="2" w:space="0" w:color="438086" w:themeColor="accent2"/>
                  </w:tcBorders>
                </w:tcPr>
                <w:p w14:paraId="12FC4E47" w14:textId="77777777" w:rsidR="007B4CBF" w:rsidRDefault="007B4CBF" w:rsidP="007B4CBF">
                  <w:pPr>
                    <w:pStyle w:val="NoSpacing"/>
                    <w:framePr w:hSpace="187" w:wrap="around" w:vAnchor="page" w:hAnchor="margin" w:y="4966"/>
                    <w:suppressOverlap/>
                  </w:pPr>
                </w:p>
              </w:tc>
            </w:tr>
            <w:tr w:rsidR="007B4CBF" w14:paraId="0575A4CF" w14:textId="77777777" w:rsidTr="00B867F8">
              <w:trPr>
                <w:trHeight w:hRule="exact" w:val="115"/>
              </w:trPr>
              <w:tc>
                <w:tcPr>
                  <w:tcW w:w="990" w:type="dxa"/>
                  <w:tcBorders>
                    <w:top w:val="single" w:sz="2" w:space="0" w:color="438086" w:themeColor="accent2"/>
                    <w:bottom w:val="single" w:sz="8" w:space="0" w:color="438086" w:themeColor="accent2"/>
                  </w:tcBorders>
                </w:tcPr>
                <w:p w14:paraId="4CA619A6" w14:textId="77777777" w:rsidR="007B4CBF" w:rsidRDefault="007B4CBF" w:rsidP="007B4CBF">
                  <w:pPr>
                    <w:pStyle w:val="NoSpacing"/>
                    <w:framePr w:hSpace="187" w:wrap="around" w:vAnchor="page" w:hAnchor="margin" w:y="4966"/>
                    <w:suppressOverlap/>
                  </w:pPr>
                </w:p>
              </w:tc>
              <w:tc>
                <w:tcPr>
                  <w:tcW w:w="2754" w:type="dxa"/>
                  <w:tcBorders>
                    <w:top w:val="single" w:sz="2" w:space="0" w:color="438086" w:themeColor="accent2"/>
                    <w:bottom w:val="single" w:sz="8" w:space="0" w:color="438086" w:themeColor="accent2"/>
                  </w:tcBorders>
                </w:tcPr>
                <w:p w14:paraId="1B32C328" w14:textId="77777777" w:rsidR="007B4CBF" w:rsidRDefault="007B4CBF" w:rsidP="007B4CBF">
                  <w:pPr>
                    <w:pStyle w:val="NoSpacing"/>
                    <w:framePr w:hSpace="187" w:wrap="around" w:vAnchor="page" w:hAnchor="margin" w:y="4966"/>
                    <w:suppressOverlap/>
                  </w:pPr>
                </w:p>
              </w:tc>
            </w:tr>
            <w:tr w:rsidR="007B4CBF" w14:paraId="10C0B3DE" w14:textId="77777777" w:rsidTr="00B867F8">
              <w:trPr>
                <w:trHeight w:hRule="exact" w:val="58"/>
              </w:trPr>
              <w:tc>
                <w:tcPr>
                  <w:tcW w:w="990" w:type="dxa"/>
                  <w:tcBorders>
                    <w:top w:val="single" w:sz="8" w:space="0" w:color="438086" w:themeColor="accent2"/>
                  </w:tcBorders>
                </w:tcPr>
                <w:p w14:paraId="0D40536C" w14:textId="77777777" w:rsidR="007B4CBF" w:rsidRDefault="007B4CBF" w:rsidP="007B4CBF">
                  <w:pPr>
                    <w:pStyle w:val="NoSpacing"/>
                    <w:framePr w:hSpace="187" w:wrap="around" w:vAnchor="page" w:hAnchor="margin" w:y="4966"/>
                    <w:suppressOverlap/>
                  </w:pPr>
                </w:p>
              </w:tc>
              <w:tc>
                <w:tcPr>
                  <w:tcW w:w="2754" w:type="dxa"/>
                  <w:tcBorders>
                    <w:top w:val="single" w:sz="8" w:space="0" w:color="438086" w:themeColor="accent2"/>
                    <w:bottom w:val="single" w:sz="12" w:space="0" w:color="438086" w:themeColor="accent2"/>
                  </w:tcBorders>
                </w:tcPr>
                <w:p w14:paraId="77CD0EE1" w14:textId="77777777" w:rsidR="007B4CBF" w:rsidRDefault="007B4CBF" w:rsidP="007B4CBF">
                  <w:pPr>
                    <w:pStyle w:val="NoSpacing"/>
                    <w:framePr w:hSpace="187" w:wrap="around" w:vAnchor="page" w:hAnchor="margin" w:y="4966"/>
                    <w:suppressOverlap/>
                  </w:pPr>
                </w:p>
              </w:tc>
            </w:tr>
          </w:tbl>
          <w:p w14:paraId="4BC1154D" w14:textId="77777777" w:rsidR="007B4CBF" w:rsidRDefault="007B4CBF" w:rsidP="007B4CBF">
            <w:pPr>
              <w:pStyle w:val="NoSpacing"/>
            </w:pPr>
          </w:p>
        </w:tc>
        <w:tc>
          <w:tcPr>
            <w:tcW w:w="5656" w:type="dxa"/>
            <w:gridSpan w:val="2"/>
            <w:vAlign w:val="center"/>
          </w:tcPr>
          <w:p w14:paraId="495B1A04" w14:textId="77777777" w:rsidR="007B4CBF" w:rsidRDefault="007B4CBF" w:rsidP="007B4CBF">
            <w:pPr>
              <w:pStyle w:val="NoSpacing"/>
            </w:pPr>
          </w:p>
        </w:tc>
      </w:tr>
      <w:tr w:rsidR="007B4CBF" w14:paraId="786101EF" w14:textId="77777777" w:rsidTr="007B4CBF">
        <w:trPr>
          <w:trHeight w:val="1800"/>
        </w:trPr>
        <w:tc>
          <w:tcPr>
            <w:tcW w:w="9590" w:type="dxa"/>
            <w:gridSpan w:val="4"/>
            <w:tcMar>
              <w:top w:w="115" w:type="dxa"/>
              <w:left w:w="115" w:type="dxa"/>
              <w:bottom w:w="72" w:type="dxa"/>
              <w:right w:w="115" w:type="dxa"/>
            </w:tcMar>
            <w:vAlign w:val="center"/>
          </w:tcPr>
          <w:p w14:paraId="2FDFF33F" w14:textId="77777777" w:rsidR="007B4CBF" w:rsidRDefault="0034263D" w:rsidP="007B4CBF">
            <w:pPr>
              <w:pStyle w:val="NoSpacing"/>
              <w:rPr>
                <w:rFonts w:asciiTheme="majorHAnsi" w:eastAsiaTheme="majorEastAsia" w:hAnsiTheme="majorHAnsi" w:cstheme="majorBidi"/>
                <w:color w:val="53548A" w:themeColor="accent1"/>
                <w:sz w:val="72"/>
                <w:szCs w:val="72"/>
              </w:rPr>
            </w:pPr>
            <w:sdt>
              <w:sdtPr>
                <w:rPr>
                  <w:rFonts w:asciiTheme="majorHAnsi" w:eastAsiaTheme="majorEastAsia" w:hAnsiTheme="majorHAnsi" w:cstheme="majorBidi"/>
                  <w:color w:val="53548A" w:themeColor="accent1"/>
                  <w:sz w:val="72"/>
                  <w:szCs w:val="72"/>
                </w:rPr>
                <w:alias w:val="Title"/>
                <w:id w:val="220683848"/>
                <w:placeholder>
                  <w:docPart w:val="D541BA56299B4D49A2793E43BAB9C063"/>
                </w:placeholder>
                <w:dataBinding w:prefixMappings="xmlns:ns0='http://schemas.openxmlformats.org/package/2006/metadata/core-properties' xmlns:ns1='http://purl.org/dc/elements/1.1/'" w:xpath="/ns0:coreProperties[1]/ns1:title[1]" w:storeItemID="{6C3C8BC8-F283-45AE-878A-BAB7291924A1}"/>
                <w:text/>
              </w:sdtPr>
              <w:sdtContent>
                <w:r w:rsidR="007B4CBF">
                  <w:rPr>
                    <w:rFonts w:asciiTheme="majorHAnsi" w:eastAsiaTheme="majorEastAsia" w:hAnsiTheme="majorHAnsi" w:cstheme="majorBidi"/>
                    <w:color w:val="53548A" w:themeColor="accent1"/>
                    <w:sz w:val="72"/>
                    <w:szCs w:val="72"/>
                  </w:rPr>
                  <w:t>SSE 554 Project 2 Report</w:t>
                </w:r>
              </w:sdtContent>
            </w:sdt>
          </w:p>
          <w:p w14:paraId="3D837D0C" w14:textId="77777777" w:rsidR="007B4CBF" w:rsidRDefault="0034263D" w:rsidP="007B4CBF">
            <w:pPr>
              <w:pStyle w:val="NoSpacing"/>
            </w:pPr>
            <w:sdt>
              <w:sdtPr>
                <w:rPr>
                  <w:i/>
                  <w:iCs/>
                  <w:color w:val="424456" w:themeColor="text2"/>
                  <w:sz w:val="28"/>
                  <w:szCs w:val="28"/>
                </w:rPr>
                <w:alias w:val="Subtitle"/>
                <w:id w:val="220683832"/>
                <w:placeholder>
                  <w:docPart w:val="77B18FDB16AE4F6D8E2A63C141241ECE"/>
                </w:placeholder>
                <w:dataBinding w:prefixMappings="xmlns:ns0='http://schemas.openxmlformats.org/package/2006/metadata/core-properties' xmlns:ns1='http://purl.org/dc/elements/1.1/'" w:xpath="/ns0:coreProperties[1]/ns1:subject[1]" w:storeItemID="{6C3C8BC8-F283-45AE-878A-BAB7291924A1}"/>
                <w:text/>
              </w:sdtPr>
              <w:sdtContent>
                <w:r w:rsidR="007B4CBF">
                  <w:rPr>
                    <w:i/>
                    <w:iCs/>
                    <w:color w:val="424456" w:themeColor="text2"/>
                    <w:sz w:val="28"/>
                    <w:szCs w:val="28"/>
                  </w:rPr>
                  <w:t>Test Driven Dev., Distributed Version Control, and Extensible Markup Language</w:t>
                </w:r>
              </w:sdtContent>
            </w:sdt>
          </w:p>
        </w:tc>
      </w:tr>
      <w:tr w:rsidR="007B4CBF" w14:paraId="4F0E097C" w14:textId="77777777" w:rsidTr="007B4CBF">
        <w:tc>
          <w:tcPr>
            <w:tcW w:w="1088" w:type="dxa"/>
            <w:vAlign w:val="center"/>
          </w:tcPr>
          <w:p w14:paraId="3C942017" w14:textId="77777777" w:rsidR="007B4CBF" w:rsidRDefault="007B4CBF" w:rsidP="007B4CBF">
            <w:pPr>
              <w:pStyle w:val="NoSpacing"/>
            </w:pPr>
          </w:p>
        </w:tc>
        <w:tc>
          <w:tcPr>
            <w:tcW w:w="4480" w:type="dxa"/>
            <w:gridSpan w:val="2"/>
            <w:vAlign w:val="center"/>
          </w:tcPr>
          <w:p w14:paraId="199FEC59" w14:textId="77777777" w:rsidR="007B4CBF" w:rsidRDefault="007B4CBF" w:rsidP="007B4CBF">
            <w:pPr>
              <w:pStyle w:val="NoSpacing"/>
            </w:pPr>
          </w:p>
        </w:tc>
        <w:tc>
          <w:tcPr>
            <w:tcW w:w="4022" w:type="dxa"/>
            <w:vAlign w:val="center"/>
          </w:tcPr>
          <w:tbl>
            <w:tblPr>
              <w:tblW w:w="5000" w:type="pct"/>
              <w:tblLook w:val="04A0" w:firstRow="1" w:lastRow="0" w:firstColumn="1" w:lastColumn="0" w:noHBand="0" w:noVBand="1"/>
            </w:tblPr>
            <w:tblGrid>
              <w:gridCol w:w="1087"/>
              <w:gridCol w:w="714"/>
              <w:gridCol w:w="1991"/>
            </w:tblGrid>
            <w:tr w:rsidR="007B4CBF" w14:paraId="406DF042" w14:textId="77777777" w:rsidTr="00B867F8">
              <w:trPr>
                <w:trHeight w:hRule="exact" w:val="72"/>
              </w:trPr>
              <w:tc>
                <w:tcPr>
                  <w:tcW w:w="1098" w:type="dxa"/>
                  <w:tcBorders>
                    <w:top w:val="single" w:sz="24" w:space="0" w:color="438086" w:themeColor="accent2"/>
                  </w:tcBorders>
                </w:tcPr>
                <w:p w14:paraId="273ACB94" w14:textId="77777777" w:rsidR="007B4CBF" w:rsidRDefault="007B4CBF" w:rsidP="0034263D">
                  <w:pPr>
                    <w:pStyle w:val="NoSpacing"/>
                    <w:framePr w:hSpace="187" w:wrap="around" w:vAnchor="page" w:hAnchor="margin" w:y="4966"/>
                    <w:suppressOverlap/>
                    <w:rPr>
                      <w:sz w:val="12"/>
                    </w:rPr>
                  </w:pPr>
                </w:p>
              </w:tc>
              <w:tc>
                <w:tcPr>
                  <w:tcW w:w="720" w:type="dxa"/>
                  <w:tcBorders>
                    <w:top w:val="single" w:sz="24" w:space="0" w:color="438086" w:themeColor="accent2"/>
                    <w:bottom w:val="single" w:sz="6" w:space="0" w:color="438086" w:themeColor="accent2"/>
                  </w:tcBorders>
                </w:tcPr>
                <w:p w14:paraId="15A0BDEA" w14:textId="77777777" w:rsidR="007B4CBF" w:rsidRDefault="007B4CBF" w:rsidP="0034263D">
                  <w:pPr>
                    <w:pStyle w:val="NoSpacing"/>
                    <w:framePr w:hSpace="187" w:wrap="around" w:vAnchor="page" w:hAnchor="margin" w:y="4966"/>
                    <w:suppressOverlap/>
                    <w:rPr>
                      <w:sz w:val="12"/>
                    </w:rPr>
                  </w:pPr>
                </w:p>
              </w:tc>
              <w:tc>
                <w:tcPr>
                  <w:tcW w:w="2012" w:type="dxa"/>
                  <w:tcBorders>
                    <w:top w:val="single" w:sz="24" w:space="0" w:color="438086" w:themeColor="accent2"/>
                    <w:bottom w:val="single" w:sz="6" w:space="0" w:color="438086" w:themeColor="accent2"/>
                  </w:tcBorders>
                </w:tcPr>
                <w:p w14:paraId="52A288FB" w14:textId="77777777" w:rsidR="007B4CBF" w:rsidRDefault="007B4CBF" w:rsidP="0034263D">
                  <w:pPr>
                    <w:pStyle w:val="NoSpacing"/>
                    <w:framePr w:hSpace="187" w:wrap="around" w:vAnchor="page" w:hAnchor="margin" w:y="4966"/>
                    <w:suppressOverlap/>
                    <w:rPr>
                      <w:sz w:val="12"/>
                    </w:rPr>
                  </w:pPr>
                </w:p>
              </w:tc>
            </w:tr>
            <w:tr w:rsidR="007B4CBF" w14:paraId="57044B77" w14:textId="77777777" w:rsidTr="00B867F8">
              <w:trPr>
                <w:trHeight w:hRule="exact" w:val="86"/>
              </w:trPr>
              <w:tc>
                <w:tcPr>
                  <w:tcW w:w="1098" w:type="dxa"/>
                </w:tcPr>
                <w:p w14:paraId="54A6DD1B" w14:textId="77777777" w:rsidR="007B4CBF" w:rsidRDefault="007B4CBF" w:rsidP="0034263D">
                  <w:pPr>
                    <w:pStyle w:val="NoSpacing"/>
                    <w:framePr w:hSpace="187" w:wrap="around" w:vAnchor="page" w:hAnchor="margin" w:y="4966"/>
                    <w:suppressOverlap/>
                    <w:rPr>
                      <w:sz w:val="12"/>
                    </w:rPr>
                  </w:pPr>
                </w:p>
              </w:tc>
              <w:tc>
                <w:tcPr>
                  <w:tcW w:w="720" w:type="dxa"/>
                  <w:tcBorders>
                    <w:top w:val="single" w:sz="6" w:space="0" w:color="438086" w:themeColor="accent2"/>
                    <w:bottom w:val="single" w:sz="24" w:space="0" w:color="438086" w:themeColor="accent2"/>
                  </w:tcBorders>
                </w:tcPr>
                <w:p w14:paraId="207D3971" w14:textId="77777777" w:rsidR="007B4CBF" w:rsidRDefault="007B4CBF" w:rsidP="0034263D">
                  <w:pPr>
                    <w:pStyle w:val="NoSpacing"/>
                    <w:framePr w:hSpace="187" w:wrap="around" w:vAnchor="page" w:hAnchor="margin" w:y="4966"/>
                    <w:suppressOverlap/>
                    <w:rPr>
                      <w:sz w:val="12"/>
                    </w:rPr>
                  </w:pPr>
                </w:p>
              </w:tc>
              <w:tc>
                <w:tcPr>
                  <w:tcW w:w="2012" w:type="dxa"/>
                  <w:tcBorders>
                    <w:top w:val="single" w:sz="6" w:space="0" w:color="438086" w:themeColor="accent2"/>
                    <w:bottom w:val="single" w:sz="24" w:space="0" w:color="438086" w:themeColor="accent2"/>
                  </w:tcBorders>
                </w:tcPr>
                <w:p w14:paraId="7F11555A" w14:textId="77777777" w:rsidR="007B4CBF" w:rsidRDefault="007B4CBF" w:rsidP="0034263D">
                  <w:pPr>
                    <w:pStyle w:val="NoSpacing"/>
                    <w:framePr w:hSpace="187" w:wrap="around" w:vAnchor="page" w:hAnchor="margin" w:y="4966"/>
                    <w:suppressOverlap/>
                    <w:rPr>
                      <w:sz w:val="12"/>
                    </w:rPr>
                  </w:pPr>
                </w:p>
              </w:tc>
            </w:tr>
            <w:tr w:rsidR="007B4CBF" w14:paraId="5129DCFA" w14:textId="77777777" w:rsidTr="00B867F8">
              <w:trPr>
                <w:trHeight w:hRule="exact" w:val="101"/>
              </w:trPr>
              <w:tc>
                <w:tcPr>
                  <w:tcW w:w="1098" w:type="dxa"/>
                  <w:tcBorders>
                    <w:bottom w:val="single" w:sz="2" w:space="0" w:color="438086" w:themeColor="accent2"/>
                  </w:tcBorders>
                </w:tcPr>
                <w:p w14:paraId="5ACFF21D" w14:textId="77777777" w:rsidR="007B4CBF" w:rsidRDefault="007B4CBF" w:rsidP="0034263D">
                  <w:pPr>
                    <w:pStyle w:val="NoSpacing"/>
                    <w:framePr w:hSpace="187" w:wrap="around" w:vAnchor="page" w:hAnchor="margin" w:y="4966"/>
                    <w:suppressOverlap/>
                    <w:rPr>
                      <w:sz w:val="12"/>
                    </w:rPr>
                  </w:pPr>
                </w:p>
              </w:tc>
              <w:tc>
                <w:tcPr>
                  <w:tcW w:w="720" w:type="dxa"/>
                  <w:tcBorders>
                    <w:top w:val="single" w:sz="24" w:space="0" w:color="438086" w:themeColor="accent2"/>
                    <w:bottom w:val="single" w:sz="2" w:space="0" w:color="438086" w:themeColor="accent2"/>
                  </w:tcBorders>
                </w:tcPr>
                <w:p w14:paraId="76883339" w14:textId="77777777" w:rsidR="007B4CBF" w:rsidRDefault="007B4CBF" w:rsidP="0034263D">
                  <w:pPr>
                    <w:pStyle w:val="NoSpacing"/>
                    <w:framePr w:hSpace="187" w:wrap="around" w:vAnchor="page" w:hAnchor="margin" w:y="4966"/>
                    <w:suppressOverlap/>
                    <w:rPr>
                      <w:sz w:val="12"/>
                    </w:rPr>
                  </w:pPr>
                </w:p>
              </w:tc>
              <w:tc>
                <w:tcPr>
                  <w:tcW w:w="2012" w:type="dxa"/>
                  <w:tcBorders>
                    <w:top w:val="single" w:sz="24" w:space="0" w:color="438086" w:themeColor="accent2"/>
                    <w:bottom w:val="single" w:sz="2" w:space="0" w:color="438086" w:themeColor="accent2"/>
                  </w:tcBorders>
                </w:tcPr>
                <w:p w14:paraId="6222191A" w14:textId="77777777" w:rsidR="007B4CBF" w:rsidRDefault="007B4CBF" w:rsidP="0034263D">
                  <w:pPr>
                    <w:pStyle w:val="NoSpacing"/>
                    <w:framePr w:hSpace="187" w:wrap="around" w:vAnchor="page" w:hAnchor="margin" w:y="4966"/>
                    <w:suppressOverlap/>
                    <w:rPr>
                      <w:sz w:val="12"/>
                    </w:rPr>
                  </w:pPr>
                </w:p>
              </w:tc>
            </w:tr>
            <w:tr w:rsidR="007B4CBF" w14:paraId="3E659419" w14:textId="77777777" w:rsidTr="00B867F8">
              <w:trPr>
                <w:trHeight w:hRule="exact" w:val="43"/>
              </w:trPr>
              <w:tc>
                <w:tcPr>
                  <w:tcW w:w="1098" w:type="dxa"/>
                  <w:tcBorders>
                    <w:top w:val="single" w:sz="2" w:space="0" w:color="438086" w:themeColor="accent2"/>
                    <w:bottom w:val="single" w:sz="24" w:space="0" w:color="438086" w:themeColor="accent2"/>
                  </w:tcBorders>
                </w:tcPr>
                <w:p w14:paraId="4E0F3730" w14:textId="77777777" w:rsidR="007B4CBF" w:rsidRDefault="007B4CBF" w:rsidP="0034263D">
                  <w:pPr>
                    <w:pStyle w:val="NoSpacing"/>
                    <w:framePr w:hSpace="187" w:wrap="around" w:vAnchor="page" w:hAnchor="margin" w:y="4966"/>
                    <w:suppressOverlap/>
                    <w:rPr>
                      <w:sz w:val="12"/>
                    </w:rPr>
                  </w:pPr>
                </w:p>
              </w:tc>
              <w:tc>
                <w:tcPr>
                  <w:tcW w:w="720" w:type="dxa"/>
                  <w:tcBorders>
                    <w:top w:val="single" w:sz="2" w:space="0" w:color="438086" w:themeColor="accent2"/>
                    <w:bottom w:val="single" w:sz="24" w:space="0" w:color="438086" w:themeColor="accent2"/>
                  </w:tcBorders>
                </w:tcPr>
                <w:p w14:paraId="38C51A82" w14:textId="77777777" w:rsidR="007B4CBF" w:rsidRDefault="007B4CBF" w:rsidP="0034263D">
                  <w:pPr>
                    <w:pStyle w:val="NoSpacing"/>
                    <w:framePr w:hSpace="187" w:wrap="around" w:vAnchor="page" w:hAnchor="margin" w:y="4966"/>
                    <w:suppressOverlap/>
                    <w:rPr>
                      <w:sz w:val="12"/>
                    </w:rPr>
                  </w:pPr>
                </w:p>
              </w:tc>
              <w:tc>
                <w:tcPr>
                  <w:tcW w:w="2012" w:type="dxa"/>
                  <w:tcBorders>
                    <w:top w:val="single" w:sz="2" w:space="0" w:color="438086" w:themeColor="accent2"/>
                  </w:tcBorders>
                </w:tcPr>
                <w:p w14:paraId="7C96C08B" w14:textId="77777777" w:rsidR="007B4CBF" w:rsidRDefault="007B4CBF" w:rsidP="0034263D">
                  <w:pPr>
                    <w:pStyle w:val="NoSpacing"/>
                    <w:framePr w:hSpace="187" w:wrap="around" w:vAnchor="page" w:hAnchor="margin" w:y="4966"/>
                    <w:suppressOverlap/>
                    <w:rPr>
                      <w:sz w:val="12"/>
                    </w:rPr>
                  </w:pPr>
                </w:p>
              </w:tc>
            </w:tr>
            <w:tr w:rsidR="007B4CBF" w14:paraId="763C4F15" w14:textId="77777777" w:rsidTr="00B867F8">
              <w:trPr>
                <w:trHeight w:hRule="exact" w:val="86"/>
              </w:trPr>
              <w:tc>
                <w:tcPr>
                  <w:tcW w:w="1098" w:type="dxa"/>
                  <w:tcBorders>
                    <w:top w:val="single" w:sz="24" w:space="0" w:color="438086" w:themeColor="accent2"/>
                    <w:bottom w:val="single" w:sz="8" w:space="0" w:color="438086" w:themeColor="accent2"/>
                  </w:tcBorders>
                </w:tcPr>
                <w:p w14:paraId="59EF69CF" w14:textId="77777777" w:rsidR="007B4CBF" w:rsidRDefault="007B4CBF" w:rsidP="0034263D">
                  <w:pPr>
                    <w:pStyle w:val="NoSpacing"/>
                    <w:framePr w:hSpace="187" w:wrap="around" w:vAnchor="page" w:hAnchor="margin" w:y="4966"/>
                    <w:suppressOverlap/>
                    <w:rPr>
                      <w:sz w:val="12"/>
                    </w:rPr>
                  </w:pPr>
                </w:p>
              </w:tc>
              <w:tc>
                <w:tcPr>
                  <w:tcW w:w="720" w:type="dxa"/>
                  <w:tcBorders>
                    <w:top w:val="single" w:sz="24" w:space="0" w:color="438086" w:themeColor="accent2"/>
                    <w:bottom w:val="single" w:sz="8" w:space="0" w:color="438086" w:themeColor="accent2"/>
                  </w:tcBorders>
                </w:tcPr>
                <w:p w14:paraId="50BB0529" w14:textId="77777777" w:rsidR="007B4CBF" w:rsidRDefault="007B4CBF" w:rsidP="0034263D">
                  <w:pPr>
                    <w:pStyle w:val="NoSpacing"/>
                    <w:framePr w:hSpace="187" w:wrap="around" w:vAnchor="page" w:hAnchor="margin" w:y="4966"/>
                    <w:suppressOverlap/>
                    <w:rPr>
                      <w:sz w:val="12"/>
                    </w:rPr>
                  </w:pPr>
                </w:p>
              </w:tc>
              <w:tc>
                <w:tcPr>
                  <w:tcW w:w="2012" w:type="dxa"/>
                  <w:tcBorders>
                    <w:bottom w:val="single" w:sz="8" w:space="0" w:color="438086" w:themeColor="accent2"/>
                  </w:tcBorders>
                </w:tcPr>
                <w:p w14:paraId="31C1E35E" w14:textId="77777777" w:rsidR="007B4CBF" w:rsidRDefault="007B4CBF" w:rsidP="0034263D">
                  <w:pPr>
                    <w:pStyle w:val="NoSpacing"/>
                    <w:framePr w:hSpace="187" w:wrap="around" w:vAnchor="page" w:hAnchor="margin" w:y="4966"/>
                    <w:suppressOverlap/>
                    <w:rPr>
                      <w:sz w:val="12"/>
                    </w:rPr>
                  </w:pPr>
                </w:p>
              </w:tc>
            </w:tr>
            <w:tr w:rsidR="007B4CBF" w14:paraId="370E506F" w14:textId="77777777" w:rsidTr="00B867F8">
              <w:trPr>
                <w:trHeight w:hRule="exact" w:val="58"/>
              </w:trPr>
              <w:tc>
                <w:tcPr>
                  <w:tcW w:w="1098" w:type="dxa"/>
                  <w:tcBorders>
                    <w:top w:val="single" w:sz="8" w:space="0" w:color="438086" w:themeColor="accent2"/>
                  </w:tcBorders>
                </w:tcPr>
                <w:p w14:paraId="02B2D2D7" w14:textId="77777777" w:rsidR="007B4CBF" w:rsidRDefault="007B4CBF" w:rsidP="0034263D">
                  <w:pPr>
                    <w:pStyle w:val="NoSpacing"/>
                    <w:framePr w:hSpace="187" w:wrap="around" w:vAnchor="page" w:hAnchor="margin" w:y="4966"/>
                    <w:suppressOverlap/>
                    <w:rPr>
                      <w:sz w:val="12"/>
                    </w:rPr>
                  </w:pPr>
                </w:p>
              </w:tc>
              <w:tc>
                <w:tcPr>
                  <w:tcW w:w="720" w:type="dxa"/>
                  <w:tcBorders>
                    <w:top w:val="single" w:sz="8" w:space="0" w:color="438086" w:themeColor="accent2"/>
                    <w:bottom w:val="single" w:sz="12" w:space="0" w:color="438086" w:themeColor="accent2"/>
                  </w:tcBorders>
                </w:tcPr>
                <w:p w14:paraId="214F3F79" w14:textId="77777777" w:rsidR="007B4CBF" w:rsidRDefault="007B4CBF" w:rsidP="0034263D">
                  <w:pPr>
                    <w:pStyle w:val="NoSpacing"/>
                    <w:framePr w:hSpace="187" w:wrap="around" w:vAnchor="page" w:hAnchor="margin" w:y="4966"/>
                    <w:suppressOverlap/>
                    <w:rPr>
                      <w:sz w:val="12"/>
                    </w:rPr>
                  </w:pPr>
                </w:p>
              </w:tc>
              <w:tc>
                <w:tcPr>
                  <w:tcW w:w="2012" w:type="dxa"/>
                  <w:tcBorders>
                    <w:top w:val="single" w:sz="8" w:space="0" w:color="438086" w:themeColor="accent2"/>
                    <w:bottom w:val="single" w:sz="12" w:space="0" w:color="438086" w:themeColor="accent2"/>
                  </w:tcBorders>
                </w:tcPr>
                <w:p w14:paraId="7842D5BB" w14:textId="77777777" w:rsidR="007B4CBF" w:rsidRDefault="007B4CBF" w:rsidP="0034263D">
                  <w:pPr>
                    <w:pStyle w:val="NoSpacing"/>
                    <w:framePr w:hSpace="187" w:wrap="around" w:vAnchor="page" w:hAnchor="margin" w:y="4966"/>
                    <w:suppressOverlap/>
                    <w:rPr>
                      <w:sz w:val="12"/>
                    </w:rPr>
                  </w:pPr>
                </w:p>
              </w:tc>
            </w:tr>
          </w:tbl>
          <w:p w14:paraId="3B308293" w14:textId="77777777" w:rsidR="007B4CBF" w:rsidRDefault="007B4CBF" w:rsidP="007B4CBF">
            <w:pPr>
              <w:pStyle w:val="NoSpacing"/>
            </w:pPr>
          </w:p>
        </w:tc>
      </w:tr>
      <w:tr w:rsidR="007B4CBF" w14:paraId="0BA71BDE" w14:textId="77777777" w:rsidTr="007B4CBF">
        <w:tc>
          <w:tcPr>
            <w:tcW w:w="1088" w:type="dxa"/>
            <w:vAlign w:val="center"/>
          </w:tcPr>
          <w:p w14:paraId="688EA9D8" w14:textId="77777777" w:rsidR="007B4CBF" w:rsidRDefault="007B4CBF" w:rsidP="007B4CBF">
            <w:pPr>
              <w:pStyle w:val="NoSpacing"/>
            </w:pPr>
          </w:p>
        </w:tc>
        <w:tc>
          <w:tcPr>
            <w:tcW w:w="4480" w:type="dxa"/>
            <w:gridSpan w:val="2"/>
            <w:vAlign w:val="center"/>
          </w:tcPr>
          <w:p w14:paraId="4416AE77" w14:textId="77777777" w:rsidR="007B4CBF" w:rsidRDefault="007B4CBF" w:rsidP="007B4CBF">
            <w:pPr>
              <w:pStyle w:val="NoSpacing"/>
            </w:pPr>
          </w:p>
        </w:tc>
        <w:tc>
          <w:tcPr>
            <w:tcW w:w="4022" w:type="dxa"/>
            <w:vAlign w:val="center"/>
          </w:tcPr>
          <w:p w14:paraId="352FF3C2" w14:textId="77777777" w:rsidR="007B4CBF" w:rsidRDefault="007B4CBF" w:rsidP="007B4CBF">
            <w:pPr>
              <w:pStyle w:val="NoSpacing"/>
            </w:pPr>
          </w:p>
        </w:tc>
      </w:tr>
    </w:tbl>
    <w:p w14:paraId="24E4C494" w14:textId="77777777" w:rsidR="007B4CBF" w:rsidRDefault="007B4CBF" w:rsidP="007B4CBF">
      <w:pPr>
        <w:pStyle w:val="NoSpacing"/>
        <w:sectPr w:rsidR="007B4CBF">
          <w:headerReference w:type="even" r:id="rId12"/>
          <w:headerReference w:type="default" r:id="rId13"/>
          <w:footerReference w:type="even" r:id="rId14"/>
          <w:footerReference w:type="default" r:id="rId15"/>
          <w:pgSz w:w="12240" w:h="15840"/>
          <w:pgMar w:top="1440" w:right="1440" w:bottom="1440" w:left="1440" w:header="720" w:footer="720" w:gutter="0"/>
          <w:pgNumType w:start="0"/>
          <w:cols w:space="720"/>
          <w:titlePg/>
          <w:docGrid w:linePitch="360"/>
        </w:sectPr>
      </w:pPr>
    </w:p>
    <w:tbl>
      <w:tblPr>
        <w:tblpPr w:leftFromText="187" w:rightFromText="187" w:vertAnchor="page" w:horzAnchor="margin" w:tblpY="4966"/>
        <w:tblOverlap w:val="never"/>
        <w:tblW w:w="5000" w:type="pct"/>
        <w:tblCellMar>
          <w:top w:w="115" w:type="dxa"/>
          <w:left w:w="115" w:type="dxa"/>
          <w:bottom w:w="72" w:type="dxa"/>
          <w:right w:w="115" w:type="dxa"/>
        </w:tblCellMar>
        <w:tblLook w:val="04A0" w:firstRow="1" w:lastRow="0" w:firstColumn="1" w:lastColumn="0" w:noHBand="0" w:noVBand="1"/>
      </w:tblPr>
      <w:tblGrid>
        <w:gridCol w:w="1088"/>
        <w:gridCol w:w="4480"/>
        <w:gridCol w:w="4022"/>
      </w:tblGrid>
      <w:tr w:rsidR="007B4CBF" w14:paraId="7404E537" w14:textId="77777777" w:rsidTr="007B4CBF">
        <w:tc>
          <w:tcPr>
            <w:tcW w:w="1088" w:type="dxa"/>
            <w:vAlign w:val="center"/>
          </w:tcPr>
          <w:p w14:paraId="77562CB1" w14:textId="77777777" w:rsidR="007B4CBF" w:rsidRDefault="007B4CBF" w:rsidP="007B4CBF">
            <w:pPr>
              <w:pStyle w:val="NoSpacing"/>
            </w:pPr>
          </w:p>
          <w:p w14:paraId="3FFD74B7" w14:textId="77777777" w:rsidR="007B4CBF" w:rsidRDefault="007B4CBF" w:rsidP="007B4CBF">
            <w:pPr>
              <w:pStyle w:val="NoSpacing"/>
            </w:pPr>
          </w:p>
          <w:p w14:paraId="79737867" w14:textId="77777777" w:rsidR="007B4CBF" w:rsidRDefault="007B4CBF" w:rsidP="007B4CBF">
            <w:pPr>
              <w:pStyle w:val="NoSpacing"/>
            </w:pPr>
          </w:p>
        </w:tc>
        <w:tc>
          <w:tcPr>
            <w:tcW w:w="4480" w:type="dxa"/>
            <w:vAlign w:val="center"/>
          </w:tcPr>
          <w:p w14:paraId="5DDF0525" w14:textId="77777777" w:rsidR="007B4CBF" w:rsidRDefault="007B4CBF" w:rsidP="007B4CBF">
            <w:pPr>
              <w:pStyle w:val="NoSpacing"/>
            </w:pPr>
          </w:p>
          <w:p w14:paraId="4FD554DA" w14:textId="77777777" w:rsidR="007B4CBF" w:rsidRDefault="0034263D" w:rsidP="007B4CBF">
            <w:pPr>
              <w:pStyle w:val="NoSpacing"/>
            </w:pPr>
            <w:sdt>
              <w:sdtPr>
                <w:rPr>
                  <w:color w:val="424456" w:themeColor="text2"/>
                  <w:szCs w:val="22"/>
                </w:rPr>
                <w:alias w:val="Author"/>
                <w:id w:val="81130488"/>
                <w:placeholder>
                  <w:docPart w:val="4425E0020CE94FBE977C86975FD14B29"/>
                </w:placeholder>
                <w:dataBinding w:prefixMappings="xmlns:ns0='http://schemas.openxmlformats.org/package/2006/metadata/core-properties' xmlns:ns1='http://purl.org/dc/elements/1.1/'" w:xpath="/ns0:coreProperties[1]/ns1:creator[1]" w:storeItemID="{6C3C8BC8-F283-45AE-878A-BAB7291924A1}"/>
                <w:text/>
              </w:sdtPr>
              <w:sdtContent>
                <w:r w:rsidR="007B4CBF">
                  <w:rPr>
                    <w:color w:val="424456" w:themeColor="text2"/>
                    <w:szCs w:val="22"/>
                  </w:rPr>
                  <w:t>Daryl Ebanks, David May, Josh Deremer</w:t>
                </w:r>
                <w:r w:rsidR="00613A89">
                  <w:rPr>
                    <w:color w:val="424456" w:themeColor="text2"/>
                    <w:szCs w:val="22"/>
                  </w:rPr>
                  <w:t xml:space="preserve">, </w:t>
                </w:r>
                <w:r w:rsidR="007B4CBF">
                  <w:rPr>
                    <w:color w:val="424456" w:themeColor="text2"/>
                    <w:szCs w:val="22"/>
                  </w:rPr>
                  <w:t>Kei’Shawn Tention</w:t>
                </w:r>
              </w:sdtContent>
            </w:sdt>
          </w:p>
          <w:p w14:paraId="46250510" w14:textId="77777777" w:rsidR="007B4CBF" w:rsidRDefault="007B4CBF" w:rsidP="007B4CBF">
            <w:pPr>
              <w:pStyle w:val="NoSpacing"/>
            </w:pPr>
          </w:p>
          <w:p w14:paraId="154016CC" w14:textId="77777777" w:rsidR="007B4CBF" w:rsidRDefault="007B4CBF" w:rsidP="007B4CBF">
            <w:pPr>
              <w:pStyle w:val="NoSpacing"/>
            </w:pPr>
          </w:p>
          <w:p w14:paraId="56B75DBC" w14:textId="77777777" w:rsidR="007B4CBF" w:rsidRDefault="007B4CBF" w:rsidP="007B4CBF">
            <w:pPr>
              <w:pStyle w:val="NoSpacing"/>
            </w:pPr>
          </w:p>
          <w:p w14:paraId="5393D607" w14:textId="77777777" w:rsidR="007B4CBF" w:rsidRDefault="007B4CBF" w:rsidP="007B4CBF">
            <w:pPr>
              <w:pStyle w:val="NoSpacing"/>
            </w:pPr>
          </w:p>
          <w:p w14:paraId="6986B77D" w14:textId="77777777" w:rsidR="007B4CBF" w:rsidRDefault="007B4CBF" w:rsidP="007B4CBF">
            <w:pPr>
              <w:pStyle w:val="NoSpacing"/>
            </w:pPr>
          </w:p>
          <w:p w14:paraId="703A144B" w14:textId="77777777" w:rsidR="007B4CBF" w:rsidRDefault="007B4CBF" w:rsidP="007B4CBF">
            <w:pPr>
              <w:pStyle w:val="NoSpacing"/>
            </w:pPr>
          </w:p>
        </w:tc>
        <w:tc>
          <w:tcPr>
            <w:tcW w:w="4022" w:type="dxa"/>
            <w:vAlign w:val="center"/>
          </w:tcPr>
          <w:p w14:paraId="7F2971EF" w14:textId="77777777" w:rsidR="007B4CBF" w:rsidRDefault="007B4CBF" w:rsidP="007B4CBF">
            <w:pPr>
              <w:pStyle w:val="NoSpacing"/>
              <w:rPr>
                <w:color w:val="424456" w:themeColor="text2"/>
                <w:szCs w:val="22"/>
              </w:rPr>
            </w:pPr>
          </w:p>
        </w:tc>
      </w:tr>
    </w:tbl>
    <w:p w14:paraId="7ADA77DF" w14:textId="77777777" w:rsidR="008A1CE5" w:rsidRDefault="008A1CE5" w:rsidP="008A1CE5">
      <w:pPr>
        <w:rPr>
          <w:rFonts w:eastAsiaTheme="minorEastAsia" w:cstheme="minorBidi"/>
          <w:color w:val="000000"/>
          <w14:textFill>
            <w14:solidFill>
              <w14:srgbClr w14:val="000000">
                <w14:lumMod w14:val="75000"/>
              </w14:srgbClr>
            </w14:solidFill>
          </w14:textFill>
        </w:rPr>
      </w:pPr>
      <w:r>
        <w:rPr>
          <w:rFonts w:eastAsiaTheme="minorEastAsia" w:cstheme="minorBidi"/>
          <w:color w:val="000000"/>
        </w:rPr>
        <w:lastRenderedPageBreak/>
        <w:t xml:space="preserve"> </w:t>
      </w:r>
      <w:r w:rsidR="003F543A">
        <w:rPr>
          <w:rFonts w:eastAsiaTheme="minorEastAsia" w:cstheme="minorBidi"/>
          <w:color w:val="000000"/>
          <w14:textFill>
            <w14:solidFill>
              <w14:srgbClr w14:val="000000">
                <w14:lumMod w14:val="75000"/>
              </w14:srgbClr>
            </w14:solidFill>
          </w14:textFill>
        </w:rPr>
        <w:br w:type="page"/>
      </w:r>
    </w:p>
    <w:sdt>
      <w:sdtPr>
        <w:rPr>
          <w:rFonts w:asciiTheme="minorHAnsi" w:eastAsiaTheme="minorHAnsi" w:hAnsiTheme="minorHAnsi" w:cstheme="minorHAnsi"/>
          <w:b w:val="0"/>
          <w:bCs w:val="0"/>
          <w:color w:val="auto"/>
          <w:sz w:val="20"/>
          <w:szCs w:val="20"/>
        </w:rPr>
        <w:id w:val="-1609886412"/>
        <w:docPartObj>
          <w:docPartGallery w:val="Table of Contents"/>
          <w:docPartUnique/>
        </w:docPartObj>
      </w:sdtPr>
      <w:sdtEndPr>
        <w:rPr>
          <w:noProof/>
        </w:rPr>
      </w:sdtEndPr>
      <w:sdtContent>
        <w:p w14:paraId="2A35A0D2" w14:textId="77777777" w:rsidR="007B4CBF" w:rsidRDefault="007B4CBF">
          <w:pPr>
            <w:pStyle w:val="TOCHeading"/>
          </w:pPr>
          <w:r>
            <w:t>Table of Contents</w:t>
          </w:r>
        </w:p>
        <w:p w14:paraId="186FF313" w14:textId="77777777" w:rsidR="0034263D" w:rsidRDefault="007B4CBF">
          <w:pPr>
            <w:pStyle w:val="TOC1"/>
            <w:tabs>
              <w:tab w:val="right" w:leader="dot" w:pos="9350"/>
            </w:tabs>
            <w:rPr>
              <w:noProof/>
            </w:rPr>
          </w:pPr>
          <w:r>
            <w:fldChar w:fldCharType="begin"/>
          </w:r>
          <w:r>
            <w:instrText xml:space="preserve"> TOC \o "1-3" \h \z \u </w:instrText>
          </w:r>
          <w:r>
            <w:fldChar w:fldCharType="separate"/>
          </w:r>
          <w:r w:rsidR="0034263D">
            <w:rPr>
              <w:noProof/>
            </w:rPr>
            <w:t>Requirements and Testing</w:t>
          </w:r>
          <w:r w:rsidR="0034263D">
            <w:rPr>
              <w:noProof/>
            </w:rPr>
            <w:tab/>
          </w:r>
          <w:r w:rsidR="0034263D">
            <w:rPr>
              <w:noProof/>
            </w:rPr>
            <w:fldChar w:fldCharType="begin"/>
          </w:r>
          <w:r w:rsidR="0034263D">
            <w:rPr>
              <w:noProof/>
            </w:rPr>
            <w:instrText xml:space="preserve"> PAGEREF _Toc288395859 \h </w:instrText>
          </w:r>
          <w:r w:rsidR="0034263D">
            <w:rPr>
              <w:noProof/>
            </w:rPr>
          </w:r>
          <w:r w:rsidR="0034263D">
            <w:rPr>
              <w:noProof/>
            </w:rPr>
            <w:fldChar w:fldCharType="separate"/>
          </w:r>
          <w:r w:rsidR="008D3C48">
            <w:rPr>
              <w:noProof/>
            </w:rPr>
            <w:t>2</w:t>
          </w:r>
          <w:r w:rsidR="0034263D">
            <w:rPr>
              <w:noProof/>
            </w:rPr>
            <w:fldChar w:fldCharType="end"/>
          </w:r>
        </w:p>
        <w:p w14:paraId="19CCE25E" w14:textId="77777777" w:rsidR="0034263D" w:rsidRDefault="0034263D">
          <w:pPr>
            <w:pStyle w:val="TOC2"/>
            <w:tabs>
              <w:tab w:val="right" w:leader="dot" w:pos="9350"/>
            </w:tabs>
            <w:rPr>
              <w:noProof/>
            </w:rPr>
          </w:pPr>
          <w:r>
            <w:rPr>
              <w:noProof/>
            </w:rPr>
            <w:t>Development Summary</w:t>
          </w:r>
          <w:r>
            <w:rPr>
              <w:noProof/>
            </w:rPr>
            <w:tab/>
          </w:r>
          <w:r>
            <w:rPr>
              <w:noProof/>
            </w:rPr>
            <w:fldChar w:fldCharType="begin"/>
          </w:r>
          <w:r>
            <w:rPr>
              <w:noProof/>
            </w:rPr>
            <w:instrText xml:space="preserve"> PAGEREF _Toc288395860 \h </w:instrText>
          </w:r>
          <w:r>
            <w:rPr>
              <w:noProof/>
            </w:rPr>
          </w:r>
          <w:r>
            <w:rPr>
              <w:noProof/>
            </w:rPr>
            <w:fldChar w:fldCharType="separate"/>
          </w:r>
          <w:r w:rsidR="008D3C48">
            <w:rPr>
              <w:noProof/>
            </w:rPr>
            <w:t>2</w:t>
          </w:r>
          <w:r>
            <w:rPr>
              <w:noProof/>
            </w:rPr>
            <w:fldChar w:fldCharType="end"/>
          </w:r>
        </w:p>
        <w:p w14:paraId="6414E80B" w14:textId="77777777" w:rsidR="0034263D" w:rsidRDefault="0034263D">
          <w:pPr>
            <w:pStyle w:val="TOC2"/>
            <w:tabs>
              <w:tab w:val="right" w:leader="dot" w:pos="9350"/>
            </w:tabs>
            <w:rPr>
              <w:noProof/>
            </w:rPr>
          </w:pPr>
          <w:r>
            <w:rPr>
              <w:noProof/>
            </w:rPr>
            <w:t>Requirements (for I/O Class)</w:t>
          </w:r>
          <w:r>
            <w:rPr>
              <w:noProof/>
            </w:rPr>
            <w:tab/>
          </w:r>
          <w:r>
            <w:rPr>
              <w:noProof/>
            </w:rPr>
            <w:fldChar w:fldCharType="begin"/>
          </w:r>
          <w:r>
            <w:rPr>
              <w:noProof/>
            </w:rPr>
            <w:instrText xml:space="preserve"> PAGEREF _Toc288395861 \h </w:instrText>
          </w:r>
          <w:r>
            <w:rPr>
              <w:noProof/>
            </w:rPr>
          </w:r>
          <w:r>
            <w:rPr>
              <w:noProof/>
            </w:rPr>
            <w:fldChar w:fldCharType="separate"/>
          </w:r>
          <w:r w:rsidR="008D3C48">
            <w:rPr>
              <w:noProof/>
            </w:rPr>
            <w:t>2</w:t>
          </w:r>
          <w:r>
            <w:rPr>
              <w:noProof/>
            </w:rPr>
            <w:fldChar w:fldCharType="end"/>
          </w:r>
        </w:p>
        <w:p w14:paraId="1116DB2B" w14:textId="77777777" w:rsidR="0034263D" w:rsidRDefault="0034263D">
          <w:pPr>
            <w:pStyle w:val="TOC2"/>
            <w:tabs>
              <w:tab w:val="right" w:leader="dot" w:pos="9350"/>
            </w:tabs>
            <w:rPr>
              <w:noProof/>
            </w:rPr>
          </w:pPr>
          <w:r>
            <w:rPr>
              <w:noProof/>
            </w:rPr>
            <w:t>Testing</w:t>
          </w:r>
          <w:r>
            <w:rPr>
              <w:noProof/>
            </w:rPr>
            <w:tab/>
          </w:r>
          <w:r>
            <w:rPr>
              <w:noProof/>
            </w:rPr>
            <w:fldChar w:fldCharType="begin"/>
          </w:r>
          <w:r>
            <w:rPr>
              <w:noProof/>
            </w:rPr>
            <w:instrText xml:space="preserve"> PAGEREF _Toc288395862 \h </w:instrText>
          </w:r>
          <w:r>
            <w:rPr>
              <w:noProof/>
            </w:rPr>
          </w:r>
          <w:r>
            <w:rPr>
              <w:noProof/>
            </w:rPr>
            <w:fldChar w:fldCharType="separate"/>
          </w:r>
          <w:r w:rsidR="008D3C48">
            <w:rPr>
              <w:noProof/>
            </w:rPr>
            <w:t>2</w:t>
          </w:r>
          <w:r>
            <w:rPr>
              <w:noProof/>
            </w:rPr>
            <w:fldChar w:fldCharType="end"/>
          </w:r>
        </w:p>
        <w:p w14:paraId="34E2CD0D" w14:textId="77777777" w:rsidR="0034263D" w:rsidRDefault="0034263D">
          <w:pPr>
            <w:pStyle w:val="TOC1"/>
            <w:tabs>
              <w:tab w:val="right" w:leader="dot" w:pos="9350"/>
            </w:tabs>
            <w:rPr>
              <w:noProof/>
            </w:rPr>
          </w:pPr>
          <w:r>
            <w:rPr>
              <w:noProof/>
            </w:rPr>
            <w:t>Description of Code (with pics!)</w:t>
          </w:r>
          <w:r>
            <w:rPr>
              <w:noProof/>
            </w:rPr>
            <w:tab/>
          </w:r>
          <w:r>
            <w:rPr>
              <w:noProof/>
            </w:rPr>
            <w:fldChar w:fldCharType="begin"/>
          </w:r>
          <w:r>
            <w:rPr>
              <w:noProof/>
            </w:rPr>
            <w:instrText xml:space="preserve"> PAGEREF _Toc288395863 \h </w:instrText>
          </w:r>
          <w:r>
            <w:rPr>
              <w:noProof/>
            </w:rPr>
          </w:r>
          <w:r>
            <w:rPr>
              <w:noProof/>
            </w:rPr>
            <w:fldChar w:fldCharType="separate"/>
          </w:r>
          <w:r w:rsidR="008D3C48">
            <w:rPr>
              <w:noProof/>
            </w:rPr>
            <w:t>3</w:t>
          </w:r>
          <w:r>
            <w:rPr>
              <w:noProof/>
            </w:rPr>
            <w:fldChar w:fldCharType="end"/>
          </w:r>
        </w:p>
        <w:p w14:paraId="7BE129AF" w14:textId="77777777" w:rsidR="0034263D" w:rsidRDefault="0034263D">
          <w:pPr>
            <w:pStyle w:val="TOC2"/>
            <w:tabs>
              <w:tab w:val="right" w:leader="dot" w:pos="9350"/>
            </w:tabs>
            <w:rPr>
              <w:noProof/>
            </w:rPr>
          </w:pPr>
          <w:r>
            <w:rPr>
              <w:noProof/>
            </w:rPr>
            <w:t>GUI</w:t>
          </w:r>
          <w:r>
            <w:rPr>
              <w:noProof/>
            </w:rPr>
            <w:tab/>
          </w:r>
          <w:r>
            <w:rPr>
              <w:noProof/>
            </w:rPr>
            <w:fldChar w:fldCharType="begin"/>
          </w:r>
          <w:r>
            <w:rPr>
              <w:noProof/>
            </w:rPr>
            <w:instrText xml:space="preserve"> PAGEREF _Toc288395864 \h </w:instrText>
          </w:r>
          <w:r>
            <w:rPr>
              <w:noProof/>
            </w:rPr>
          </w:r>
          <w:r>
            <w:rPr>
              <w:noProof/>
            </w:rPr>
            <w:fldChar w:fldCharType="separate"/>
          </w:r>
          <w:r w:rsidR="008D3C48">
            <w:rPr>
              <w:noProof/>
            </w:rPr>
            <w:t>3</w:t>
          </w:r>
          <w:r>
            <w:rPr>
              <w:noProof/>
            </w:rPr>
            <w:fldChar w:fldCharType="end"/>
          </w:r>
        </w:p>
        <w:p w14:paraId="08092719" w14:textId="77777777" w:rsidR="0034263D" w:rsidRDefault="0034263D">
          <w:pPr>
            <w:pStyle w:val="TOC2"/>
            <w:tabs>
              <w:tab w:val="right" w:leader="dot" w:pos="9350"/>
            </w:tabs>
            <w:rPr>
              <w:noProof/>
            </w:rPr>
          </w:pPr>
          <w:r>
            <w:rPr>
              <w:noProof/>
            </w:rPr>
            <w:t>XMLIO</w:t>
          </w:r>
          <w:r>
            <w:rPr>
              <w:noProof/>
            </w:rPr>
            <w:tab/>
          </w:r>
          <w:r>
            <w:rPr>
              <w:noProof/>
            </w:rPr>
            <w:fldChar w:fldCharType="begin"/>
          </w:r>
          <w:r>
            <w:rPr>
              <w:noProof/>
            </w:rPr>
            <w:instrText xml:space="preserve"> PAGEREF _Toc288395865 \h </w:instrText>
          </w:r>
          <w:r>
            <w:rPr>
              <w:noProof/>
            </w:rPr>
          </w:r>
          <w:r>
            <w:rPr>
              <w:noProof/>
            </w:rPr>
            <w:fldChar w:fldCharType="separate"/>
          </w:r>
          <w:r w:rsidR="008D3C48">
            <w:rPr>
              <w:noProof/>
            </w:rPr>
            <w:t>7</w:t>
          </w:r>
          <w:r>
            <w:rPr>
              <w:noProof/>
            </w:rPr>
            <w:fldChar w:fldCharType="end"/>
          </w:r>
        </w:p>
        <w:p w14:paraId="622D9BC2" w14:textId="77777777" w:rsidR="0034263D" w:rsidRDefault="0034263D">
          <w:pPr>
            <w:pStyle w:val="TOC2"/>
            <w:tabs>
              <w:tab w:val="right" w:leader="dot" w:pos="9350"/>
            </w:tabs>
            <w:rPr>
              <w:noProof/>
            </w:rPr>
          </w:pPr>
          <w:r>
            <w:rPr>
              <w:noProof/>
            </w:rPr>
            <w:t>Database</w:t>
          </w:r>
          <w:r>
            <w:rPr>
              <w:noProof/>
            </w:rPr>
            <w:tab/>
          </w:r>
          <w:r>
            <w:rPr>
              <w:noProof/>
            </w:rPr>
            <w:fldChar w:fldCharType="begin"/>
          </w:r>
          <w:r>
            <w:rPr>
              <w:noProof/>
            </w:rPr>
            <w:instrText xml:space="preserve"> PAGEREF _Toc288395866 \h </w:instrText>
          </w:r>
          <w:r>
            <w:rPr>
              <w:noProof/>
            </w:rPr>
          </w:r>
          <w:r>
            <w:rPr>
              <w:noProof/>
            </w:rPr>
            <w:fldChar w:fldCharType="separate"/>
          </w:r>
          <w:r w:rsidR="008D3C48">
            <w:rPr>
              <w:noProof/>
            </w:rPr>
            <w:t>8</w:t>
          </w:r>
          <w:r>
            <w:rPr>
              <w:noProof/>
            </w:rPr>
            <w:fldChar w:fldCharType="end"/>
          </w:r>
        </w:p>
        <w:p w14:paraId="0ABD4BBA" w14:textId="77777777" w:rsidR="0034263D" w:rsidRDefault="0034263D">
          <w:pPr>
            <w:pStyle w:val="TOC1"/>
            <w:tabs>
              <w:tab w:val="right" w:leader="dot" w:pos="9350"/>
            </w:tabs>
            <w:rPr>
              <w:noProof/>
            </w:rPr>
          </w:pPr>
          <w:r>
            <w:rPr>
              <w:noProof/>
            </w:rPr>
            <w:t>Distributed Version Control System</w:t>
          </w:r>
          <w:r>
            <w:rPr>
              <w:noProof/>
            </w:rPr>
            <w:tab/>
          </w:r>
          <w:r>
            <w:rPr>
              <w:noProof/>
            </w:rPr>
            <w:fldChar w:fldCharType="begin"/>
          </w:r>
          <w:r>
            <w:rPr>
              <w:noProof/>
            </w:rPr>
            <w:instrText xml:space="preserve"> PAGEREF _Toc288395867 \h </w:instrText>
          </w:r>
          <w:r>
            <w:rPr>
              <w:noProof/>
            </w:rPr>
          </w:r>
          <w:r>
            <w:rPr>
              <w:noProof/>
            </w:rPr>
            <w:fldChar w:fldCharType="separate"/>
          </w:r>
          <w:r w:rsidR="008D3C48">
            <w:rPr>
              <w:noProof/>
            </w:rPr>
            <w:t>14</w:t>
          </w:r>
          <w:r>
            <w:rPr>
              <w:noProof/>
            </w:rPr>
            <w:fldChar w:fldCharType="end"/>
          </w:r>
        </w:p>
        <w:p w14:paraId="1B0EE7C7" w14:textId="77777777" w:rsidR="0034263D" w:rsidRDefault="0034263D">
          <w:pPr>
            <w:pStyle w:val="TOC2"/>
            <w:tabs>
              <w:tab w:val="right" w:leader="dot" w:pos="9350"/>
            </w:tabs>
            <w:rPr>
              <w:noProof/>
            </w:rPr>
          </w:pPr>
          <w:r>
            <w:rPr>
              <w:noProof/>
            </w:rPr>
            <w:t>An Picture is worth 1000 words</w:t>
          </w:r>
          <w:r>
            <w:rPr>
              <w:noProof/>
            </w:rPr>
            <w:tab/>
          </w:r>
          <w:r>
            <w:rPr>
              <w:noProof/>
            </w:rPr>
            <w:fldChar w:fldCharType="begin"/>
          </w:r>
          <w:r>
            <w:rPr>
              <w:noProof/>
            </w:rPr>
            <w:instrText xml:space="preserve"> PAGEREF _Toc288395868 \h </w:instrText>
          </w:r>
          <w:r>
            <w:rPr>
              <w:noProof/>
            </w:rPr>
          </w:r>
          <w:r>
            <w:rPr>
              <w:noProof/>
            </w:rPr>
            <w:fldChar w:fldCharType="separate"/>
          </w:r>
          <w:r w:rsidR="008D3C48">
            <w:rPr>
              <w:noProof/>
            </w:rPr>
            <w:t>14</w:t>
          </w:r>
          <w:r>
            <w:rPr>
              <w:noProof/>
            </w:rPr>
            <w:fldChar w:fldCharType="end"/>
          </w:r>
        </w:p>
        <w:p w14:paraId="25DE8287" w14:textId="77777777" w:rsidR="0034263D" w:rsidRDefault="0034263D">
          <w:pPr>
            <w:pStyle w:val="TOC1"/>
            <w:tabs>
              <w:tab w:val="right" w:leader="dot" w:pos="9350"/>
            </w:tabs>
            <w:rPr>
              <w:noProof/>
            </w:rPr>
          </w:pPr>
          <w:r>
            <w:rPr>
              <w:noProof/>
            </w:rPr>
            <w:t>Additional Important Topics</w:t>
          </w:r>
          <w:r>
            <w:rPr>
              <w:noProof/>
            </w:rPr>
            <w:tab/>
          </w:r>
          <w:r>
            <w:rPr>
              <w:noProof/>
            </w:rPr>
            <w:fldChar w:fldCharType="begin"/>
          </w:r>
          <w:r>
            <w:rPr>
              <w:noProof/>
            </w:rPr>
            <w:instrText xml:space="preserve"> PAGEREF _Toc288395869 \h </w:instrText>
          </w:r>
          <w:r>
            <w:rPr>
              <w:noProof/>
            </w:rPr>
          </w:r>
          <w:r>
            <w:rPr>
              <w:noProof/>
            </w:rPr>
            <w:fldChar w:fldCharType="separate"/>
          </w:r>
          <w:r w:rsidR="008D3C48">
            <w:rPr>
              <w:noProof/>
            </w:rPr>
            <w:t>14</w:t>
          </w:r>
          <w:r>
            <w:rPr>
              <w:noProof/>
            </w:rPr>
            <w:fldChar w:fldCharType="end"/>
          </w:r>
        </w:p>
        <w:p w14:paraId="64424896" w14:textId="77777777" w:rsidR="0034263D" w:rsidRDefault="0034263D">
          <w:pPr>
            <w:pStyle w:val="TOC2"/>
            <w:tabs>
              <w:tab w:val="right" w:leader="dot" w:pos="9350"/>
            </w:tabs>
            <w:rPr>
              <w:noProof/>
            </w:rPr>
          </w:pPr>
          <w:r>
            <w:rPr>
              <w:noProof/>
            </w:rPr>
            <w:t>Using a DTD for XML File Validation</w:t>
          </w:r>
          <w:r>
            <w:rPr>
              <w:noProof/>
            </w:rPr>
            <w:tab/>
          </w:r>
          <w:r>
            <w:rPr>
              <w:noProof/>
            </w:rPr>
            <w:fldChar w:fldCharType="begin"/>
          </w:r>
          <w:r>
            <w:rPr>
              <w:noProof/>
            </w:rPr>
            <w:instrText xml:space="preserve"> PAGEREF _Toc288395870 \h </w:instrText>
          </w:r>
          <w:r>
            <w:rPr>
              <w:noProof/>
            </w:rPr>
          </w:r>
          <w:r>
            <w:rPr>
              <w:noProof/>
            </w:rPr>
            <w:fldChar w:fldCharType="separate"/>
          </w:r>
          <w:r w:rsidR="008D3C48">
            <w:rPr>
              <w:noProof/>
            </w:rPr>
            <w:t>14</w:t>
          </w:r>
          <w:r>
            <w:rPr>
              <w:noProof/>
            </w:rPr>
            <w:fldChar w:fldCharType="end"/>
          </w:r>
        </w:p>
        <w:p w14:paraId="5DE790A3" w14:textId="77777777" w:rsidR="0034263D" w:rsidRDefault="0034263D">
          <w:pPr>
            <w:pStyle w:val="TOC2"/>
            <w:tabs>
              <w:tab w:val="right" w:leader="dot" w:pos="9350"/>
            </w:tabs>
            <w:rPr>
              <w:noProof/>
            </w:rPr>
          </w:pPr>
          <w:r>
            <w:rPr>
              <w:noProof/>
            </w:rPr>
            <w:t>Using a Document Object Model</w:t>
          </w:r>
          <w:r>
            <w:rPr>
              <w:noProof/>
            </w:rPr>
            <w:tab/>
          </w:r>
          <w:r>
            <w:rPr>
              <w:noProof/>
            </w:rPr>
            <w:fldChar w:fldCharType="begin"/>
          </w:r>
          <w:r>
            <w:rPr>
              <w:noProof/>
            </w:rPr>
            <w:instrText xml:space="preserve"> PAGEREF _Toc288395871 \h </w:instrText>
          </w:r>
          <w:r>
            <w:rPr>
              <w:noProof/>
            </w:rPr>
          </w:r>
          <w:r>
            <w:rPr>
              <w:noProof/>
            </w:rPr>
            <w:fldChar w:fldCharType="separate"/>
          </w:r>
          <w:r w:rsidR="008D3C48">
            <w:rPr>
              <w:noProof/>
            </w:rPr>
            <w:t>16</w:t>
          </w:r>
          <w:r>
            <w:rPr>
              <w:noProof/>
            </w:rPr>
            <w:fldChar w:fldCharType="end"/>
          </w:r>
        </w:p>
        <w:p w14:paraId="17A49782" w14:textId="77777777" w:rsidR="0034263D" w:rsidRDefault="0034263D">
          <w:pPr>
            <w:pStyle w:val="TOC1"/>
            <w:tabs>
              <w:tab w:val="right" w:leader="dot" w:pos="9350"/>
            </w:tabs>
            <w:rPr>
              <w:noProof/>
            </w:rPr>
          </w:pPr>
          <w:r>
            <w:rPr>
              <w:noProof/>
            </w:rPr>
            <w:t>Appendix I Full Unit Testing Code</w:t>
          </w:r>
          <w:r>
            <w:rPr>
              <w:noProof/>
            </w:rPr>
            <w:tab/>
          </w:r>
          <w:r>
            <w:rPr>
              <w:noProof/>
            </w:rPr>
            <w:fldChar w:fldCharType="begin"/>
          </w:r>
          <w:r>
            <w:rPr>
              <w:noProof/>
            </w:rPr>
            <w:instrText xml:space="preserve"> PAGEREF _Toc288395872 \h </w:instrText>
          </w:r>
          <w:r>
            <w:rPr>
              <w:noProof/>
            </w:rPr>
          </w:r>
          <w:r>
            <w:rPr>
              <w:noProof/>
            </w:rPr>
            <w:fldChar w:fldCharType="separate"/>
          </w:r>
          <w:r w:rsidR="008D3C48">
            <w:rPr>
              <w:noProof/>
            </w:rPr>
            <w:t>18</w:t>
          </w:r>
          <w:r>
            <w:rPr>
              <w:noProof/>
            </w:rPr>
            <w:fldChar w:fldCharType="end"/>
          </w:r>
        </w:p>
        <w:p w14:paraId="205504FC" w14:textId="77777777" w:rsidR="0034263D" w:rsidRDefault="0034263D">
          <w:pPr>
            <w:pStyle w:val="TOC1"/>
            <w:tabs>
              <w:tab w:val="right" w:leader="dot" w:pos="9350"/>
            </w:tabs>
            <w:rPr>
              <w:noProof/>
            </w:rPr>
          </w:pPr>
          <w:r>
            <w:rPr>
              <w:noProof/>
            </w:rPr>
            <w:t>Appendix II Source Code</w:t>
          </w:r>
          <w:r>
            <w:rPr>
              <w:noProof/>
            </w:rPr>
            <w:tab/>
          </w:r>
          <w:r>
            <w:rPr>
              <w:noProof/>
            </w:rPr>
            <w:fldChar w:fldCharType="begin"/>
          </w:r>
          <w:r>
            <w:rPr>
              <w:noProof/>
            </w:rPr>
            <w:instrText xml:space="preserve"> PAGEREF _Toc288395873 \h </w:instrText>
          </w:r>
          <w:r>
            <w:rPr>
              <w:noProof/>
            </w:rPr>
          </w:r>
          <w:r>
            <w:rPr>
              <w:noProof/>
            </w:rPr>
            <w:fldChar w:fldCharType="separate"/>
          </w:r>
          <w:r w:rsidR="008D3C48">
            <w:rPr>
              <w:noProof/>
            </w:rPr>
            <w:t>23</w:t>
          </w:r>
          <w:r>
            <w:rPr>
              <w:noProof/>
            </w:rPr>
            <w:fldChar w:fldCharType="end"/>
          </w:r>
        </w:p>
        <w:p w14:paraId="78ACF835" w14:textId="77777777" w:rsidR="0034263D" w:rsidRDefault="0034263D">
          <w:pPr>
            <w:pStyle w:val="TOC3"/>
            <w:tabs>
              <w:tab w:val="right" w:leader="dot" w:pos="9350"/>
            </w:tabs>
            <w:rPr>
              <w:rFonts w:eastAsiaTheme="minorEastAsia" w:cstheme="minorBidi"/>
              <w:noProof/>
              <w:sz w:val="24"/>
              <w:szCs w:val="24"/>
            </w:rPr>
          </w:pPr>
          <w:r>
            <w:rPr>
              <w:noProof/>
            </w:rPr>
            <w:t>Database.java</w:t>
          </w:r>
          <w:r>
            <w:rPr>
              <w:noProof/>
            </w:rPr>
            <w:tab/>
          </w:r>
          <w:r>
            <w:rPr>
              <w:noProof/>
            </w:rPr>
            <w:fldChar w:fldCharType="begin"/>
          </w:r>
          <w:r>
            <w:rPr>
              <w:noProof/>
            </w:rPr>
            <w:instrText xml:space="preserve"> PAGEREF _Toc288395874 \h </w:instrText>
          </w:r>
          <w:r>
            <w:rPr>
              <w:noProof/>
            </w:rPr>
          </w:r>
          <w:r>
            <w:rPr>
              <w:noProof/>
            </w:rPr>
            <w:fldChar w:fldCharType="separate"/>
          </w:r>
          <w:r w:rsidR="008D3C48">
            <w:rPr>
              <w:noProof/>
            </w:rPr>
            <w:t>45</w:t>
          </w:r>
          <w:r>
            <w:rPr>
              <w:noProof/>
            </w:rPr>
            <w:fldChar w:fldCharType="end"/>
          </w:r>
        </w:p>
        <w:p w14:paraId="70BA01DA" w14:textId="77777777" w:rsidR="007B4CBF" w:rsidRDefault="007B4CBF">
          <w:r>
            <w:rPr>
              <w:b/>
              <w:bCs/>
              <w:noProof/>
            </w:rPr>
            <w:fldChar w:fldCharType="end"/>
          </w:r>
        </w:p>
      </w:sdtContent>
    </w:sdt>
    <w:p w14:paraId="2AE606D3" w14:textId="77777777" w:rsidR="008A1CE5" w:rsidRDefault="008A1CE5" w:rsidP="008A1CE5">
      <w:pPr>
        <w:pStyle w:val="NoSpacing"/>
      </w:pPr>
    </w:p>
    <w:p w14:paraId="55A0A597" w14:textId="77777777" w:rsidR="008A1CE5" w:rsidRDefault="008A1CE5" w:rsidP="008A1CE5">
      <w:pPr>
        <w:pStyle w:val="NoSpacing"/>
      </w:pPr>
    </w:p>
    <w:p w14:paraId="0EFD8300" w14:textId="77777777" w:rsidR="008A1CE5" w:rsidRDefault="008A1CE5" w:rsidP="008A1CE5">
      <w:pPr>
        <w:rPr>
          <w:rFonts w:eastAsiaTheme="minorEastAsia" w:cstheme="minorBidi"/>
          <w:color w:val="000000"/>
          <w14:textFill>
            <w14:solidFill>
              <w14:srgbClr w14:val="000000">
                <w14:lumMod w14:val="75000"/>
              </w14:srgbClr>
            </w14:solidFill>
          </w14:textFill>
        </w:rPr>
      </w:pPr>
    </w:p>
    <w:p w14:paraId="2E97551E" w14:textId="77777777" w:rsidR="008A1CE5" w:rsidRDefault="008A1CE5" w:rsidP="007B4CBF"/>
    <w:p w14:paraId="7EA929A0" w14:textId="77777777" w:rsidR="007B4CBF" w:rsidRDefault="008A1CE5" w:rsidP="007B4CBF">
      <w:pPr>
        <w:pStyle w:val="Title"/>
        <w:rPr>
          <w:rFonts w:asciiTheme="minorHAnsi" w:hAnsiTheme="minorHAnsi"/>
          <w:color w:val="auto"/>
          <w:sz w:val="20"/>
          <w:szCs w:val="20"/>
        </w:rPr>
      </w:pPr>
      <w:r>
        <w:rPr>
          <w:rFonts w:asciiTheme="minorHAnsi" w:hAnsiTheme="minorHAnsi"/>
          <w:color w:val="auto"/>
          <w:sz w:val="20"/>
          <w:szCs w:val="20"/>
        </w:rPr>
        <w:t xml:space="preserve"> </w:t>
      </w:r>
    </w:p>
    <w:p w14:paraId="3AAED523" w14:textId="77777777" w:rsidR="007B4CBF" w:rsidRDefault="007B4CBF">
      <w:r>
        <w:br w:type="page"/>
      </w:r>
    </w:p>
    <w:p w14:paraId="60337CD9" w14:textId="77777777" w:rsidR="008C1799" w:rsidRDefault="00210961" w:rsidP="00210961">
      <w:pPr>
        <w:pStyle w:val="Heading1"/>
      </w:pPr>
      <w:bookmarkStart w:id="0" w:name="_Toc288395859"/>
      <w:r>
        <w:lastRenderedPageBreak/>
        <w:t>Requirements and Testing</w:t>
      </w:r>
      <w:bookmarkEnd w:id="0"/>
    </w:p>
    <w:p w14:paraId="32498892" w14:textId="77777777" w:rsidR="00210961" w:rsidRDefault="00AE2BA7" w:rsidP="00210961">
      <w:pPr>
        <w:pStyle w:val="Heading2"/>
      </w:pPr>
      <w:bookmarkStart w:id="1" w:name="_Toc288395860"/>
      <w:r>
        <w:t xml:space="preserve">Development </w:t>
      </w:r>
      <w:r w:rsidR="00210961">
        <w:t>Summary</w:t>
      </w:r>
      <w:bookmarkEnd w:id="1"/>
    </w:p>
    <w:p w14:paraId="4A09068E" w14:textId="77777777" w:rsidR="00C86C58" w:rsidRPr="00C86C58" w:rsidRDefault="00C86C58" w:rsidP="00FA0564">
      <w:pPr>
        <w:spacing w:line="480" w:lineRule="auto"/>
      </w:pPr>
      <w:r>
        <w:t>Once again the TDD process was used to develop</w:t>
      </w:r>
      <w:r w:rsidR="00CD1D47">
        <w:t xml:space="preserve"> portions of</w:t>
      </w:r>
      <w:r>
        <w:t xml:space="preserve"> this code.</w:t>
      </w:r>
      <w:r w:rsidR="00CD1D47">
        <w:t xml:space="preserve"> A set of tests were developed from the requirements of the classes required to write this application.</w:t>
      </w:r>
      <w:r w:rsidR="00F73F4F">
        <w:t xml:space="preserve"> </w:t>
      </w:r>
    </w:p>
    <w:p w14:paraId="574D544B" w14:textId="77777777" w:rsidR="009B2DC4" w:rsidRDefault="00210961" w:rsidP="0039601B">
      <w:pPr>
        <w:pStyle w:val="Heading2"/>
      </w:pPr>
      <w:bookmarkStart w:id="2" w:name="_Toc288395861"/>
      <w:r>
        <w:t>Requirements (for I/O Class)</w:t>
      </w:r>
      <w:bookmarkEnd w:id="2"/>
    </w:p>
    <w:p w14:paraId="4CA7B1DD" w14:textId="77777777" w:rsidR="00153FA4" w:rsidRDefault="00153FA4" w:rsidP="00FA0564">
      <w:pPr>
        <w:spacing w:line="480" w:lineRule="auto"/>
      </w:pPr>
      <w:r>
        <w:t>The requirements were as follows:</w:t>
      </w:r>
    </w:p>
    <w:p w14:paraId="585F4559" w14:textId="77777777" w:rsidR="00153FA4" w:rsidRDefault="00153FA4" w:rsidP="00FA0564">
      <w:pPr>
        <w:pStyle w:val="ListParagraph"/>
        <w:numPr>
          <w:ilvl w:val="0"/>
          <w:numId w:val="40"/>
        </w:numPr>
        <w:spacing w:line="480" w:lineRule="auto"/>
      </w:pPr>
      <w:r>
        <w:t>Use XML as a means of storing the information in a file</w:t>
      </w:r>
    </w:p>
    <w:p w14:paraId="59F44DE8" w14:textId="77777777" w:rsidR="00153FA4" w:rsidRDefault="00153FA4" w:rsidP="00FA0564">
      <w:pPr>
        <w:pStyle w:val="ListParagraph"/>
        <w:numPr>
          <w:ilvl w:val="1"/>
          <w:numId w:val="40"/>
        </w:numPr>
        <w:spacing w:line="480" w:lineRule="auto"/>
      </w:pPr>
      <w:r>
        <w:t xml:space="preserve">Reading from an XML file and </w:t>
      </w:r>
      <w:r w:rsidRPr="00836D48">
        <w:rPr>
          <w:strike/>
        </w:rPr>
        <w:t>parsing the document for its information</w:t>
      </w:r>
    </w:p>
    <w:p w14:paraId="0C5DB0AD" w14:textId="77777777" w:rsidR="00153FA4" w:rsidRDefault="00153FA4" w:rsidP="00FA0564">
      <w:pPr>
        <w:pStyle w:val="ListParagraph"/>
        <w:numPr>
          <w:ilvl w:val="2"/>
          <w:numId w:val="40"/>
        </w:numPr>
        <w:spacing w:line="480" w:lineRule="auto"/>
      </w:pPr>
      <w:r>
        <w:t>Building the document tree so it can be used within the program</w:t>
      </w:r>
    </w:p>
    <w:p w14:paraId="014F85D6" w14:textId="77777777" w:rsidR="00153FA4" w:rsidRDefault="00153FA4" w:rsidP="00FA0564">
      <w:pPr>
        <w:pStyle w:val="ListParagraph"/>
        <w:numPr>
          <w:ilvl w:val="1"/>
          <w:numId w:val="40"/>
        </w:numPr>
        <w:spacing w:line="480" w:lineRule="auto"/>
      </w:pPr>
      <w:r>
        <w:t xml:space="preserve">Writing to an XML file with the same </w:t>
      </w:r>
    </w:p>
    <w:p w14:paraId="62CE23EE" w14:textId="77777777" w:rsidR="00153FA4" w:rsidRPr="00431F83" w:rsidRDefault="00153FA4" w:rsidP="00FA0564">
      <w:pPr>
        <w:pStyle w:val="ListParagraph"/>
        <w:numPr>
          <w:ilvl w:val="2"/>
          <w:numId w:val="40"/>
        </w:numPr>
        <w:spacing w:line="480" w:lineRule="auto"/>
      </w:pPr>
      <w:r w:rsidRPr="00431F83">
        <w:t xml:space="preserve">Building the document tree so the xml document will be properly formatted. </w:t>
      </w:r>
    </w:p>
    <w:p w14:paraId="19453C5A" w14:textId="77777777" w:rsidR="00C872E8" w:rsidRDefault="00C872E8" w:rsidP="00FA0564">
      <w:pPr>
        <w:pStyle w:val="ListParagraph"/>
        <w:numPr>
          <w:ilvl w:val="2"/>
          <w:numId w:val="40"/>
        </w:numPr>
        <w:spacing w:line="480" w:lineRule="auto"/>
      </w:pPr>
      <w:r>
        <w:t xml:space="preserve">Accepting the document tree </w:t>
      </w:r>
    </w:p>
    <w:p w14:paraId="1029144D" w14:textId="77777777" w:rsidR="00C872E8" w:rsidRDefault="00C872E8" w:rsidP="00FA0564">
      <w:pPr>
        <w:spacing w:line="480" w:lineRule="auto"/>
      </w:pPr>
      <w:r>
        <w:t xml:space="preserve">These requirements created the </w:t>
      </w:r>
      <w:r w:rsidR="0085447A">
        <w:t xml:space="preserve">XML </w:t>
      </w:r>
      <w:r>
        <w:t>I</w:t>
      </w:r>
      <w:r w:rsidR="0085447A">
        <w:t>/O Test classes and XML I/O classes.</w:t>
      </w:r>
    </w:p>
    <w:p w14:paraId="12FC8C04" w14:textId="77777777" w:rsidR="00CE121A" w:rsidRDefault="00836D48" w:rsidP="00FA0564">
      <w:pPr>
        <w:spacing w:line="480" w:lineRule="auto"/>
      </w:pPr>
      <w:r>
        <w:t>The lines that have a strike were later removed to keep the File I/O about</w:t>
      </w:r>
      <w:r w:rsidR="003A3D18">
        <w:t xml:space="preserve"> file i/o</w:t>
      </w:r>
      <w:r>
        <w:t xml:space="preserve"> exclusively</w:t>
      </w:r>
      <w:r w:rsidR="004C0817">
        <w:t>.</w:t>
      </w:r>
      <w:r>
        <w:t xml:space="preserve"> </w:t>
      </w:r>
    </w:p>
    <w:p w14:paraId="7D943836" w14:textId="77777777" w:rsidR="0039601B" w:rsidRDefault="00210961" w:rsidP="0087281D">
      <w:pPr>
        <w:pStyle w:val="Heading2"/>
      </w:pPr>
      <w:bookmarkStart w:id="3" w:name="_Toc288395862"/>
      <w:r>
        <w:t>Testing</w:t>
      </w:r>
      <w:bookmarkEnd w:id="3"/>
    </w:p>
    <w:p w14:paraId="3A3D69C0" w14:textId="77777777" w:rsidR="009B2DC4" w:rsidRDefault="009B2DC4" w:rsidP="00FA0564">
      <w:pPr>
        <w:spacing w:line="480" w:lineRule="auto"/>
      </w:pPr>
      <w:r>
        <w:t>The XML IO Test class</w:t>
      </w:r>
      <w:r w:rsidR="00CF12AB">
        <w:t>: This class tests the readXM</w:t>
      </w:r>
      <w:r w:rsidR="00D761F5">
        <w:t>L</w:t>
      </w:r>
      <w:r w:rsidR="00CF12AB">
        <w:t>File and writeXMLFile</w:t>
      </w:r>
      <w:r>
        <w:t xml:space="preserve"> methods within the XMLIO class. </w:t>
      </w:r>
      <w:r w:rsidR="0087281D">
        <w:t>The testing for the accounts had to be slightly changed to accommodate XML and development environment changes.</w:t>
      </w:r>
    </w:p>
    <w:p w14:paraId="610EC796" w14:textId="77777777" w:rsidR="00236E52" w:rsidRDefault="00236E52" w:rsidP="00FA0564">
      <w:pPr>
        <w:spacing w:line="480" w:lineRule="auto"/>
      </w:pPr>
      <w:r>
        <w:t>This is a</w:t>
      </w:r>
      <w:r w:rsidR="0070716F">
        <w:t>n example of one of these tests</w:t>
      </w:r>
      <w:r w:rsidR="0039601B">
        <w:t>:</w:t>
      </w:r>
    </w:p>
    <w:p w14:paraId="0F0BA15C" w14:textId="77777777" w:rsidR="00D35C75" w:rsidRDefault="00D35C75" w:rsidP="00FA0564">
      <w:pPr>
        <w:spacing w:line="480" w:lineRule="auto"/>
      </w:pPr>
    </w:p>
    <w:p w14:paraId="4C39EE0F" w14:textId="77777777" w:rsidR="00FA0564" w:rsidRDefault="009B2DC4" w:rsidP="00FA0564">
      <w:pPr>
        <w:spacing w:line="480" w:lineRule="auto"/>
      </w:pPr>
      <w:r>
        <w:br w:type="page"/>
      </w:r>
    </w:p>
    <w:p w14:paraId="656E92A8" w14:textId="77777777" w:rsidR="00FA0564" w:rsidRDefault="0034263D" w:rsidP="00FA0564">
      <w:pPr>
        <w:spacing w:line="480" w:lineRule="auto"/>
      </w:pPr>
      <w:r>
        <w:rPr>
          <w:noProof/>
        </w:rPr>
        <w:lastRenderedPageBreak/>
        <w:pict w14:anchorId="17CEA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pt;margin-top:-.45pt;width:354.3pt;height:276.2pt;z-index:251661312;mso-position-horizontal-relative:text;mso-position-vertical-relative:text" wrapcoords="0 112 -44 223 -44 1005 740 1898 784 2567 3571 2791 1524 2847 1524 4856 8187 5470 1568 5637 1524 7033 4094 7256 10800 7256 1568 7814 1568 9823 3005 9935 10800 9935 1568 10605 1524 11442 4703 11721 10800 11721 1611 12223 1568 13172 10800 13507 1568 13842 1568 14344 3876 14400 1568 14623 1568 16409 8753 17079 1611 17135 1611 17526 10800 17972 1568 18363 1568 18753 10800 18865 566 19367 610 20651 44 20986 -44 21098 -44 21433 131 21433 218 21433 827 20763 827 20651 6358 20428 6489 20037 5226 19758 10756 18865 10800 17972 13935 17581 13935 17135 10756 17079 4660 16130 1829 15293 10800 14400 10800 13507 15329 12670 15329 12614 15503 12223 10800 11721 10103 11163 9450 11051 6097 10828 11018 9935 11758 9042 11802 8540 9276 8316 6576 8093 10800 7256 11105 6921 11279 6474 11279 6363 11148 5972 10800 5470 9189 4577 9145 4577 9494 3684 10800 2791 15852 2735 15721 2233 1524 1898 6445 1116 6576 670 5879 558 218 112 0 112">
            <v:imagedata r:id="rId16" o:title=""/>
            <w10:wrap type="square"/>
          </v:shape>
          <o:OLEObject Type="Embed" ProgID="Word.OpenDocumentText.12" ShapeID="_x0000_s1026" DrawAspect="Content" ObjectID="_1362168064" r:id="rId17"/>
        </w:pict>
      </w:r>
    </w:p>
    <w:p w14:paraId="5DFD35BC" w14:textId="77777777" w:rsidR="00FA0564" w:rsidRDefault="00FA0564" w:rsidP="00FA0564">
      <w:pPr>
        <w:spacing w:line="480" w:lineRule="auto"/>
      </w:pPr>
      <w:r>
        <w:rPr>
          <w:noProof/>
          <w:lang w:eastAsia="en-US"/>
        </w:rPr>
        <w:drawing>
          <wp:anchor distT="0" distB="0" distL="114300" distR="114300" simplePos="0" relativeHeight="251668992" behindDoc="0" locked="0" layoutInCell="1" allowOverlap="1" wp14:anchorId="0762829A" wp14:editId="69390A43">
            <wp:simplePos x="0" y="0"/>
            <wp:positionH relativeFrom="column">
              <wp:posOffset>57785</wp:posOffset>
            </wp:positionH>
            <wp:positionV relativeFrom="paragraph">
              <wp:posOffset>584835</wp:posOffset>
            </wp:positionV>
            <wp:extent cx="1271905" cy="1294130"/>
            <wp:effectExtent l="0" t="0" r="444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png"/>
                    <pic:cNvPicPr/>
                  </pic:nvPicPr>
                  <pic:blipFill rotWithShape="1">
                    <a:blip r:embed="rId18">
                      <a:extLst>
                        <a:ext uri="{28A0092B-C50C-407E-A947-70E740481C1C}">
                          <a14:useLocalDpi xmlns:a14="http://schemas.microsoft.com/office/drawing/2010/main" val="0"/>
                        </a:ext>
                      </a:extLst>
                    </a:blip>
                    <a:srcRect l="68941" t="49904" r="7766" b="15992"/>
                    <a:stretch/>
                  </pic:blipFill>
                  <pic:spPr bwMode="auto">
                    <a:xfrm>
                      <a:off x="0" y="0"/>
                      <a:ext cx="1271905" cy="1294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034D0E" w14:textId="77777777" w:rsidR="00FA0564" w:rsidRDefault="00FA0564" w:rsidP="00FA0564">
      <w:pPr>
        <w:spacing w:line="480" w:lineRule="auto"/>
      </w:pPr>
    </w:p>
    <w:p w14:paraId="57AFF12B" w14:textId="77777777" w:rsidR="00FA0564" w:rsidRDefault="00FA0564" w:rsidP="00FA0564">
      <w:pPr>
        <w:spacing w:line="480" w:lineRule="auto"/>
      </w:pPr>
    </w:p>
    <w:p w14:paraId="13C3EBB8" w14:textId="77777777" w:rsidR="00FA0564" w:rsidRDefault="00FA0564" w:rsidP="00FA0564">
      <w:pPr>
        <w:spacing w:line="480" w:lineRule="auto"/>
      </w:pPr>
    </w:p>
    <w:p w14:paraId="5E36B74D" w14:textId="77777777" w:rsidR="00FA0564" w:rsidRDefault="00FA0564" w:rsidP="00FA0564">
      <w:pPr>
        <w:spacing w:line="480" w:lineRule="auto"/>
      </w:pPr>
    </w:p>
    <w:p w14:paraId="7422ED6B" w14:textId="77777777" w:rsidR="00F73F4F" w:rsidRPr="00FA0564" w:rsidRDefault="00210961" w:rsidP="00FA0564">
      <w:pPr>
        <w:pStyle w:val="Heading1"/>
      </w:pPr>
      <w:bookmarkStart w:id="4" w:name="_Toc288395863"/>
      <w:r>
        <w:t>Description of Code</w:t>
      </w:r>
      <w:r w:rsidR="007D505E">
        <w:t xml:space="preserve"> (with pics!)</w:t>
      </w:r>
      <w:bookmarkEnd w:id="4"/>
    </w:p>
    <w:p w14:paraId="7AFB2A03" w14:textId="77777777" w:rsidR="00F73F4F" w:rsidRPr="00F73F4F" w:rsidRDefault="00302058" w:rsidP="00FA0564">
      <w:pPr>
        <w:spacing w:line="480" w:lineRule="auto"/>
      </w:pPr>
      <w:r>
        <w:t xml:space="preserve">The application is a rewrite of the Bank application using XML for data storage and </w:t>
      </w:r>
      <w:r w:rsidR="00BF3685">
        <w:t>G</w:t>
      </w:r>
      <w:r>
        <w:t>UI. The account classes</w:t>
      </w:r>
      <w:r w:rsidR="00E54F7E">
        <w:t xml:space="preserve"> and tests</w:t>
      </w:r>
      <w:r>
        <w:t xml:space="preserve"> are the same as those of the original bank program.</w:t>
      </w:r>
    </w:p>
    <w:p w14:paraId="1087B6F2" w14:textId="77777777" w:rsidR="008F4111" w:rsidRDefault="00C759D4" w:rsidP="00FA0564">
      <w:pPr>
        <w:pStyle w:val="Heading2"/>
        <w:spacing w:line="480" w:lineRule="auto"/>
      </w:pPr>
      <w:bookmarkStart w:id="5" w:name="_Toc288395864"/>
      <w:r>
        <w:t>GUI</w:t>
      </w:r>
      <w:bookmarkEnd w:id="5"/>
    </w:p>
    <w:p w14:paraId="41820D26" w14:textId="77777777" w:rsidR="008F4111" w:rsidRDefault="008F4111" w:rsidP="00FA0564">
      <w:pPr>
        <w:spacing w:line="480" w:lineRule="auto"/>
      </w:pPr>
      <w:r>
        <w:t>Similar to the first</w:t>
      </w:r>
      <w:r w:rsidR="003B5DF9">
        <w:t xml:space="preserve"> the GUI displays the functions of the account and bank</w:t>
      </w:r>
      <w:r w:rsidR="005A5C6B">
        <w:t xml:space="preserve"> (</w:t>
      </w:r>
      <w:r w:rsidR="007E3BA7">
        <w:t xml:space="preserve">now basic </w:t>
      </w:r>
      <w:r w:rsidR="005A5C6B">
        <w:t>bank)</w:t>
      </w:r>
      <w:r w:rsidR="003B5DF9">
        <w:t xml:space="preserve"> classes.</w:t>
      </w:r>
      <w:r w:rsidR="006C5F3C">
        <w:t xml:space="preserve"> Some alterations were made to the GUI.</w:t>
      </w:r>
    </w:p>
    <w:p w14:paraId="353F3D3A" w14:textId="77777777" w:rsidR="00C53D04" w:rsidRDefault="00C53D04" w:rsidP="00FA0564">
      <w:pPr>
        <w:spacing w:line="480" w:lineRule="auto"/>
      </w:pPr>
      <w:r>
        <w:t>The GUI has been built using XML files formatted using JSwing and the grid bag pane method. This method focuses on building up a GUI in a tabular form. The GUI frame will have a grid of cells across and down that will be populated by different swing components defined in the XML file. The XML file is able to set the properties of each of these swing components as well as determine the component location within the cells and frame resizing.</w:t>
      </w:r>
    </w:p>
    <w:p w14:paraId="561CAC6A" w14:textId="77777777" w:rsidR="00FA0564" w:rsidRDefault="00C53D04" w:rsidP="00FA0564">
      <w:pPr>
        <w:spacing w:line="480" w:lineRule="auto"/>
      </w:pPr>
      <w:r>
        <w:lastRenderedPageBreak/>
        <w:t>Within the XML file, there are elements for rows, cells and beans. The rows determine vertically where the data following is located, whereas, as one would expect, the cells determine horizontally where it is located. By finding a row, then cell, one can determine approximately where a swing component is located. The bean element type is used to define the swing component that will be in that location as well as a set the properties of said swing component. This method is reproduced for defining the frames of each of the GUIs.</w:t>
      </w:r>
      <w:r w:rsidR="00FA0564">
        <w:t xml:space="preserve"> A snippet of an XML file used in this project is shown on the next page.</w:t>
      </w:r>
    </w:p>
    <w:p w14:paraId="250F5040" w14:textId="77777777" w:rsidR="00C53D04" w:rsidRDefault="00C53D04" w:rsidP="00FA0564">
      <w:pPr>
        <w:spacing w:line="480" w:lineRule="auto"/>
      </w:pPr>
      <w:r>
        <w:t>In order to parse through the XML file to build the frame, a DOM was developed in Java similar to the I/O portion. This DOM steps through the XML file creating the tree structure as it goes to store all of the elements. Once it has stored everything, it begins building each of the components of the swing application. This entire process is done using the DocumentBuilderFactory and DocumentBuilder classes provided by the World Wide Web Consortium (W3C). We can use the document created to reference any of the swing components we want.</w:t>
      </w:r>
    </w:p>
    <w:p w14:paraId="578676BF" w14:textId="77777777" w:rsidR="00FA0564" w:rsidRDefault="00C53D04" w:rsidP="00FA0564">
      <w:pPr>
        <w:spacing w:line="480" w:lineRule="auto"/>
        <w:rPr>
          <w:noProof/>
          <w:lang w:eastAsia="en-US"/>
        </w:rPr>
      </w:pPr>
      <w:r>
        <w:t>The next step is to turn the DOM into a class that can create a frame. This is done using the GridBagPane class. Within this class, we navigate the nodes of the DOM, pulling out the constraints of each cell and adding the cell as a component to the swing frame. In addition, we navigate through the nodes that are beans, pulling out the components that go inside the cells and setting the property descriptors to the ones defined within the XML file. With this class, we can access any of the swing components to add to them or change them using the get method, or just make the frame visible and see how the components and frame is laid out.</w:t>
      </w:r>
      <w:r w:rsidR="00FA0564" w:rsidRPr="00FA0564">
        <w:rPr>
          <w:noProof/>
          <w:lang w:eastAsia="en-US"/>
        </w:rPr>
        <w:t xml:space="preserve"> </w:t>
      </w:r>
    </w:p>
    <w:p w14:paraId="5C8672DF" w14:textId="77777777" w:rsidR="00C53D04" w:rsidRDefault="00FA0564" w:rsidP="00FA0564">
      <w:pPr>
        <w:spacing w:line="480" w:lineRule="auto"/>
      </w:pPr>
      <w:r>
        <w:rPr>
          <w:noProof/>
          <w:lang w:eastAsia="en-US"/>
        </w:rPr>
        <w:lastRenderedPageBreak/>
        <w:drawing>
          <wp:inline distT="0" distB="0" distL="0" distR="0" wp14:anchorId="4C4B8EA5" wp14:editId="09AC35C6">
            <wp:extent cx="5943600" cy="6891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891020"/>
                    </a:xfrm>
                    <a:prstGeom prst="rect">
                      <a:avLst/>
                    </a:prstGeom>
                  </pic:spPr>
                </pic:pic>
              </a:graphicData>
            </a:graphic>
          </wp:inline>
        </w:drawing>
      </w:r>
    </w:p>
    <w:p w14:paraId="2CF1CE06" w14:textId="77777777" w:rsidR="00C53D04" w:rsidRDefault="00C53D04" w:rsidP="00FA0564">
      <w:pPr>
        <w:spacing w:line="480" w:lineRule="auto"/>
        <w:rPr>
          <w:noProof/>
          <w:lang w:eastAsia="en-US"/>
        </w:rPr>
      </w:pPr>
      <w:r>
        <w:t xml:space="preserve">With all of this work done in the background, we were finally ready to make our first frame. The starting frame, BankFrame, contains four buttons and a list of all the accounts currently in the bank. Within this frame, the user of the application can navigate to the add account frame, remove a selected account from </w:t>
      </w:r>
      <w:r>
        <w:lastRenderedPageBreak/>
        <w:t>the bank, use an account and be transferred to the Login frame, or apply the interest calculation to the accounts. Unfortunately, the grid bag method does not have a way to define listeners for swing components so the code associated with that is done in java. This required created four action listeners, one for each of the buttons, then assigning those action listeners to the buttons. However, everything else was completed by the grid bag method, and so our BankFrame class is complete.</w:t>
      </w:r>
      <w:r w:rsidRPr="00E52846">
        <w:rPr>
          <w:noProof/>
          <w:lang w:eastAsia="en-US"/>
        </w:rPr>
        <w:t xml:space="preserve"> </w:t>
      </w:r>
    </w:p>
    <w:p w14:paraId="53797D11" w14:textId="77777777" w:rsidR="00C53D04" w:rsidRDefault="00C53D04" w:rsidP="00FA0564">
      <w:pPr>
        <w:spacing w:line="480" w:lineRule="auto"/>
        <w:jc w:val="center"/>
      </w:pPr>
      <w:r>
        <w:rPr>
          <w:noProof/>
          <w:lang w:eastAsia="en-US"/>
        </w:rPr>
        <w:drawing>
          <wp:inline distT="0" distB="0" distL="0" distR="0" wp14:anchorId="2E979AA3" wp14:editId="0914316A">
            <wp:extent cx="4152900" cy="1133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1133475"/>
                    </a:xfrm>
                    <a:prstGeom prst="rect">
                      <a:avLst/>
                    </a:prstGeom>
                  </pic:spPr>
                </pic:pic>
              </a:graphicData>
            </a:graphic>
          </wp:inline>
        </w:drawing>
      </w:r>
    </w:p>
    <w:p w14:paraId="76BFDA8D" w14:textId="77777777" w:rsidR="00C53D04" w:rsidRDefault="00C53D04" w:rsidP="00FA0564">
      <w:pPr>
        <w:spacing w:line="480" w:lineRule="auto"/>
      </w:pPr>
      <w:r>
        <w:t>Next, each of the smaller frames was written in XML and then pulled out via Java. The AddAccountFrame class builds a frame that allows the user to enter a name, password and starting balance and choose between a new checking account or savings account. In this frame, the textfields, radio buttons, and buttons all were pulled from the grid bag pane class. The textfields and radio buttons were used to send data to the database while the buttons had action listeners added to them.</w:t>
      </w:r>
    </w:p>
    <w:p w14:paraId="39304A36" w14:textId="77777777" w:rsidR="00C53D04" w:rsidRDefault="00C53D04" w:rsidP="00FA0564">
      <w:pPr>
        <w:spacing w:line="480" w:lineRule="auto"/>
        <w:jc w:val="center"/>
      </w:pPr>
      <w:r>
        <w:rPr>
          <w:noProof/>
          <w:lang w:eastAsia="en-US"/>
        </w:rPr>
        <w:drawing>
          <wp:inline distT="0" distB="0" distL="0" distR="0" wp14:anchorId="66B86CF2" wp14:editId="4C387E05">
            <wp:extent cx="234315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1485900"/>
                    </a:xfrm>
                    <a:prstGeom prst="rect">
                      <a:avLst/>
                    </a:prstGeom>
                  </pic:spPr>
                </pic:pic>
              </a:graphicData>
            </a:graphic>
          </wp:inline>
        </w:drawing>
      </w:r>
    </w:p>
    <w:p w14:paraId="0C9BBE2E" w14:textId="77777777" w:rsidR="00C53D04" w:rsidRDefault="00C53D04" w:rsidP="00FA0564">
      <w:pPr>
        <w:spacing w:line="480" w:lineRule="auto"/>
      </w:pPr>
      <w:r>
        <w:t xml:space="preserve">Following this, the LoginFrame XML and Java were created. This frame allows a user to login to his or her account if a correct name and password combination is provided. Once again, the textfields and buttons were pulled from the grid bag and referenced or had action listeners appended. If the user logins in correctly, they open a frame that gives the user the chance to make a withdraw or deposit, as well as see their current balance. </w:t>
      </w:r>
    </w:p>
    <w:p w14:paraId="4DDBA5E7" w14:textId="77777777" w:rsidR="00C53D04" w:rsidRDefault="00C53D04" w:rsidP="00FA0564">
      <w:pPr>
        <w:spacing w:line="480" w:lineRule="auto"/>
        <w:jc w:val="center"/>
      </w:pPr>
      <w:r>
        <w:rPr>
          <w:noProof/>
          <w:lang w:eastAsia="en-US"/>
        </w:rPr>
        <w:lastRenderedPageBreak/>
        <w:drawing>
          <wp:inline distT="0" distB="0" distL="0" distR="0" wp14:anchorId="2E475431" wp14:editId="0175B57E">
            <wp:extent cx="217170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1095375"/>
                    </a:xfrm>
                    <a:prstGeom prst="rect">
                      <a:avLst/>
                    </a:prstGeom>
                  </pic:spPr>
                </pic:pic>
              </a:graphicData>
            </a:graphic>
          </wp:inline>
        </w:drawing>
      </w:r>
      <w:r>
        <w:tab/>
      </w:r>
      <w:r>
        <w:tab/>
      </w:r>
      <w:r>
        <w:rPr>
          <w:noProof/>
          <w:lang w:eastAsia="en-US"/>
        </w:rPr>
        <w:drawing>
          <wp:inline distT="0" distB="0" distL="0" distR="0" wp14:anchorId="1BC06683" wp14:editId="3F296ADC">
            <wp:extent cx="1866900" cy="1095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1095375"/>
                    </a:xfrm>
                    <a:prstGeom prst="rect">
                      <a:avLst/>
                    </a:prstGeom>
                  </pic:spPr>
                </pic:pic>
              </a:graphicData>
            </a:graphic>
          </wp:inline>
        </w:drawing>
      </w:r>
    </w:p>
    <w:p w14:paraId="7E787BC9" w14:textId="77777777" w:rsidR="00C53D04" w:rsidRDefault="00C53D04" w:rsidP="00FA0564">
      <w:pPr>
        <w:spacing w:line="480" w:lineRule="auto"/>
      </w:pPr>
      <w:r>
        <w:t>Finally, the last frame to be added is the Interest frame. This frame shows a complete list of all accounts and provides details as to the interest operation that was performed on each account through a textbox.</w:t>
      </w:r>
    </w:p>
    <w:p w14:paraId="6F31CB4C" w14:textId="77777777" w:rsidR="00C53D04" w:rsidRDefault="00C53D04" w:rsidP="00FA0564">
      <w:pPr>
        <w:spacing w:line="480" w:lineRule="auto"/>
        <w:jc w:val="center"/>
      </w:pPr>
      <w:r>
        <w:rPr>
          <w:noProof/>
          <w:lang w:eastAsia="en-US"/>
        </w:rPr>
        <w:drawing>
          <wp:inline distT="0" distB="0" distL="0" distR="0" wp14:anchorId="32F552E6" wp14:editId="087A22F7">
            <wp:extent cx="1781175" cy="1333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175" cy="1333500"/>
                    </a:xfrm>
                    <a:prstGeom prst="rect">
                      <a:avLst/>
                    </a:prstGeom>
                  </pic:spPr>
                </pic:pic>
              </a:graphicData>
            </a:graphic>
          </wp:inline>
        </w:drawing>
      </w:r>
    </w:p>
    <w:p w14:paraId="6451176C" w14:textId="77777777" w:rsidR="00C53D04" w:rsidRPr="00496AA3" w:rsidRDefault="00C53D04" w:rsidP="00FA0564">
      <w:pPr>
        <w:spacing w:line="480" w:lineRule="auto"/>
      </w:pPr>
      <w:r>
        <w:t>Each of these frames were developed first in XML. Then, the XML was parsed in order to create a DOM tree containing a tree of nodes from the XML file. This DOM tree is traversed, pulling out the location and information for each of the cells that should be in a frame as well as the swing components and properties that populate each of the cells. With this grid bag method, the frame itself becomes populated, but has absolutely no functionality yet. Within each of the frame classes, we must add action listeners for the buttons and pull data that is put into each of the text areas. Once these few lines of code are written, we have a working GUI interface!</w:t>
      </w:r>
    </w:p>
    <w:p w14:paraId="15FC6AF8" w14:textId="77777777" w:rsidR="00210961" w:rsidRDefault="00F42826" w:rsidP="00210961">
      <w:pPr>
        <w:pStyle w:val="Heading2"/>
      </w:pPr>
      <w:bookmarkStart w:id="6" w:name="_Toc288395865"/>
      <w:r>
        <w:rPr>
          <w:noProof/>
          <w:lang w:eastAsia="en-US"/>
        </w:rPr>
        <w:drawing>
          <wp:anchor distT="0" distB="0" distL="114300" distR="114300" simplePos="0" relativeHeight="251635200" behindDoc="0" locked="0" layoutInCell="1" allowOverlap="1" wp14:anchorId="509C164D" wp14:editId="0F106723">
            <wp:simplePos x="0" y="0"/>
            <wp:positionH relativeFrom="column">
              <wp:posOffset>3917315</wp:posOffset>
            </wp:positionH>
            <wp:positionV relativeFrom="paragraph">
              <wp:posOffset>113665</wp:posOffset>
            </wp:positionV>
            <wp:extent cx="1971675" cy="148653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IO.png"/>
                    <pic:cNvPicPr/>
                  </pic:nvPicPr>
                  <pic:blipFill rotWithShape="1">
                    <a:blip r:embed="rId25">
                      <a:extLst>
                        <a:ext uri="{28A0092B-C50C-407E-A947-70E740481C1C}">
                          <a14:useLocalDpi xmlns:a14="http://schemas.microsoft.com/office/drawing/2010/main" val="0"/>
                        </a:ext>
                      </a:extLst>
                    </a:blip>
                    <a:srcRect l="1" r="66801" b="63969"/>
                    <a:stretch/>
                  </pic:blipFill>
                  <pic:spPr bwMode="auto">
                    <a:xfrm>
                      <a:off x="0" y="0"/>
                      <a:ext cx="1971675" cy="1486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961">
        <w:t>XMLIO</w:t>
      </w:r>
      <w:bookmarkEnd w:id="6"/>
    </w:p>
    <w:p w14:paraId="0FA072AE" w14:textId="77777777" w:rsidR="001E07CA" w:rsidRDefault="001E07CA" w:rsidP="00FA0564">
      <w:pPr>
        <w:pStyle w:val="Heading2"/>
        <w:spacing w:line="480" w:lineRule="auto"/>
      </w:pPr>
    </w:p>
    <w:p w14:paraId="195C34BC" w14:textId="77777777" w:rsidR="001E07CA" w:rsidRDefault="00C759D4" w:rsidP="00FA0564">
      <w:pPr>
        <w:spacing w:line="480" w:lineRule="auto"/>
      </w:pPr>
      <w:r>
        <w:t>The XMLIO is pretty simple</w:t>
      </w:r>
      <w:r w:rsidR="00AA7EAB">
        <w:t xml:space="preserve"> it only has two methods. These methods read and write data to XML files for storage. </w:t>
      </w:r>
      <w:r w:rsidR="00B558F9">
        <w:t>This portion uses the DOM and passes the document to the database so it can be parsed.</w:t>
      </w:r>
    </w:p>
    <w:p w14:paraId="015FDAA1" w14:textId="77777777" w:rsidR="001E07CA" w:rsidRDefault="00F00126" w:rsidP="00FA0564">
      <w:pPr>
        <w:spacing w:line="480" w:lineRule="auto"/>
      </w:pPr>
      <w:r>
        <w:lastRenderedPageBreak/>
        <w:t>The Document Object Model (DOM) is a method of storing data to make strictly formatted documents simple to parse and generate.</w:t>
      </w:r>
      <w:r w:rsidR="00B01E71">
        <w:t xml:space="preserve"> This is discussed further in the section entitled </w:t>
      </w:r>
      <w:r w:rsidR="00B01E71">
        <w:fldChar w:fldCharType="begin"/>
      </w:r>
      <w:r w:rsidR="00B01E71">
        <w:instrText xml:space="preserve"> REF _Ref413103100 \h </w:instrText>
      </w:r>
      <w:r w:rsidR="00FA0564">
        <w:instrText xml:space="preserve"> \* MERGEFORMAT </w:instrText>
      </w:r>
      <w:r w:rsidR="00B01E71">
        <w:fldChar w:fldCharType="separate"/>
      </w:r>
      <w:r w:rsidR="008D3C48">
        <w:t>Using a Document Object Model</w:t>
      </w:r>
      <w:r w:rsidR="00B01E71">
        <w:fldChar w:fldCharType="end"/>
      </w:r>
      <w:r w:rsidR="00B01E71">
        <w:t xml:space="preserve">. </w:t>
      </w:r>
      <w:r>
        <w:t xml:space="preserve"> </w:t>
      </w:r>
    </w:p>
    <w:p w14:paraId="55530D28" w14:textId="77777777" w:rsidR="001E07CA" w:rsidRDefault="001E07CA" w:rsidP="00210961">
      <w:pPr>
        <w:pStyle w:val="Heading2"/>
      </w:pPr>
    </w:p>
    <w:p w14:paraId="1261B65C" w14:textId="499D9D72" w:rsidR="00431F83" w:rsidRPr="00431F83" w:rsidRDefault="00134915" w:rsidP="00431F83">
      <w:pPr>
        <w:pStyle w:val="Heading2"/>
      </w:pPr>
      <w:bookmarkStart w:id="7" w:name="_Toc288395866"/>
      <w:r>
        <w:t>Database</w:t>
      </w:r>
      <w:bookmarkEnd w:id="7"/>
    </w:p>
    <w:p w14:paraId="774E5AC9" w14:textId="1A964718" w:rsidR="000F7452" w:rsidRDefault="00B867F8" w:rsidP="00F0033A">
      <w:pPr>
        <w:spacing w:line="480" w:lineRule="auto"/>
      </w:pPr>
      <w:r>
        <w:t>The database for the Basic-Bank Application is</w:t>
      </w:r>
      <w:r w:rsidR="000F488C">
        <w:t xml:space="preserve"> simple </w:t>
      </w:r>
      <w:r w:rsidR="009D3F34">
        <w:t xml:space="preserve">user-defined class that is </w:t>
      </w:r>
      <w:r w:rsidR="00DC0814">
        <w:t xml:space="preserve">designed to </w:t>
      </w:r>
      <w:r w:rsidR="009D3F34">
        <w:t>store the different bank accounts created.  The main object that drives the database is an Array List of Account objects. The</w:t>
      </w:r>
      <w:r w:rsidR="002D201B">
        <w:t xml:space="preserve"> source code for the</w:t>
      </w:r>
      <w:r w:rsidR="009D3F34">
        <w:t xml:space="preserve"> Account.java class </w:t>
      </w:r>
      <w:r w:rsidR="00431F83">
        <w:t xml:space="preserve">can be located in the </w:t>
      </w:r>
      <w:r w:rsidR="002D201B">
        <w:t>Appendix.</w:t>
      </w:r>
      <w:r w:rsidR="000F488C">
        <w:t xml:space="preserve"> The source code for Database.java is</w:t>
      </w:r>
      <w:r w:rsidR="00431F83">
        <w:t xml:space="preserve"> located in the Appendix as well.  The constructor of the Database.java class has the responsibility of also instantiating the object for the XMLIO.java class and the object for the Document class. The Document object is explained more in the section entitled </w:t>
      </w:r>
      <w:r w:rsidR="00431F83">
        <w:fldChar w:fldCharType="begin"/>
      </w:r>
      <w:r w:rsidR="00431F83">
        <w:instrText xml:space="preserve"> REF _Ref413103100 \h  \* MERGEFORMAT </w:instrText>
      </w:r>
      <w:r w:rsidR="00431F83">
        <w:fldChar w:fldCharType="separate"/>
      </w:r>
      <w:r w:rsidR="008D3C48">
        <w:t>Using a Document Object Model</w:t>
      </w:r>
      <w:r w:rsidR="00431F83">
        <w:fldChar w:fldCharType="end"/>
      </w:r>
      <w:r w:rsidR="00F0033A">
        <w:t xml:space="preserve"> .</w:t>
      </w:r>
    </w:p>
    <w:p w14:paraId="12321F4A" w14:textId="08B35CFC" w:rsidR="00F0033A" w:rsidRDefault="00F0033A" w:rsidP="00F0033A">
      <w:pPr>
        <w:spacing w:line="480" w:lineRule="auto"/>
      </w:pPr>
      <w:r>
        <w:t>The Database.java class consists of the following methods:</w:t>
      </w:r>
    </w:p>
    <w:p w14:paraId="13FDB880" w14:textId="20C9CF81" w:rsidR="000F7452" w:rsidRDefault="00F0033A" w:rsidP="00F0033A">
      <w:pPr>
        <w:pStyle w:val="ListParagraph"/>
        <w:numPr>
          <w:ilvl w:val="0"/>
          <w:numId w:val="41"/>
        </w:numPr>
        <w:spacing w:line="480" w:lineRule="auto"/>
      </w:pPr>
      <w:r>
        <w:t>addAccount()</w:t>
      </w:r>
    </w:p>
    <w:p w14:paraId="6E612B5F" w14:textId="653BBE61" w:rsidR="00F0033A" w:rsidRDefault="00F0033A" w:rsidP="00F0033A">
      <w:pPr>
        <w:pStyle w:val="ListParagraph"/>
        <w:numPr>
          <w:ilvl w:val="0"/>
          <w:numId w:val="41"/>
        </w:numPr>
        <w:spacing w:line="480" w:lineRule="auto"/>
      </w:pPr>
      <w:r>
        <w:t>removeAccount()</w:t>
      </w:r>
    </w:p>
    <w:p w14:paraId="792A423B" w14:textId="5E83EEB2" w:rsidR="00F0033A" w:rsidRDefault="00F0033A" w:rsidP="00F0033A">
      <w:pPr>
        <w:pStyle w:val="ListParagraph"/>
        <w:numPr>
          <w:ilvl w:val="0"/>
          <w:numId w:val="41"/>
        </w:numPr>
        <w:spacing w:line="480" w:lineRule="auto"/>
      </w:pPr>
      <w:r>
        <w:t>withdraw()</w:t>
      </w:r>
    </w:p>
    <w:p w14:paraId="40036D46" w14:textId="0483745A" w:rsidR="00F0033A" w:rsidRDefault="00F0033A" w:rsidP="00F0033A">
      <w:pPr>
        <w:pStyle w:val="ListParagraph"/>
        <w:numPr>
          <w:ilvl w:val="0"/>
          <w:numId w:val="41"/>
        </w:numPr>
        <w:spacing w:line="480" w:lineRule="auto"/>
      </w:pPr>
      <w:r>
        <w:t>deposit()</w:t>
      </w:r>
    </w:p>
    <w:p w14:paraId="0668FB75" w14:textId="77A58F47" w:rsidR="00F0033A" w:rsidRDefault="00F0033A" w:rsidP="00F0033A">
      <w:pPr>
        <w:pStyle w:val="ListParagraph"/>
        <w:numPr>
          <w:ilvl w:val="0"/>
          <w:numId w:val="41"/>
        </w:numPr>
        <w:spacing w:line="480" w:lineRule="auto"/>
      </w:pPr>
      <w:r>
        <w:t>getBalance()</w:t>
      </w:r>
    </w:p>
    <w:p w14:paraId="421340B1" w14:textId="5112CBD1" w:rsidR="00F0033A" w:rsidRDefault="00F0033A" w:rsidP="00F0033A">
      <w:pPr>
        <w:pStyle w:val="ListParagraph"/>
        <w:numPr>
          <w:ilvl w:val="0"/>
          <w:numId w:val="41"/>
        </w:numPr>
        <w:spacing w:line="480" w:lineRule="auto"/>
      </w:pPr>
      <w:r>
        <w:t>verifyAcct()</w:t>
      </w:r>
    </w:p>
    <w:p w14:paraId="257693DA" w14:textId="0363A7F6" w:rsidR="00F0033A" w:rsidRDefault="00F0033A" w:rsidP="00F0033A">
      <w:pPr>
        <w:pStyle w:val="ListParagraph"/>
        <w:numPr>
          <w:ilvl w:val="0"/>
          <w:numId w:val="41"/>
        </w:numPr>
        <w:spacing w:line="480" w:lineRule="auto"/>
      </w:pPr>
      <w:r>
        <w:t>writeToFile()</w:t>
      </w:r>
    </w:p>
    <w:p w14:paraId="1ACC6F2A" w14:textId="0C1EED2D" w:rsidR="00F0033A" w:rsidRDefault="00F0033A" w:rsidP="00F0033A">
      <w:pPr>
        <w:spacing w:line="480" w:lineRule="auto"/>
      </w:pPr>
      <w:r>
        <w:t xml:space="preserve">There are more methods that have minor roles for the functionality of the Database.java class. The first 5 methods in the list are self-explanatory and intuitive.  However, verifyAcct() and writeToFile() need explaining. Account verification is important for users, whether it is a bank teller or a </w:t>
      </w:r>
      <w:r w:rsidR="0035665D">
        <w:t xml:space="preserve">customer, </w:t>
      </w:r>
      <w:r>
        <w:t xml:space="preserve">because it allows the right person to authorize transactions to the proper account they logged into. The following page has the block of code that allows for a secure access to an account. </w:t>
      </w:r>
    </w:p>
    <w:p w14:paraId="52F90FF4" w14:textId="16B98976" w:rsidR="00F0033A" w:rsidRDefault="00F0033A" w:rsidP="00F0033A">
      <w:pPr>
        <w:spacing w:line="240" w:lineRule="auto"/>
        <w:ind w:left="1080"/>
      </w:pPr>
      <w:r>
        <w:br w:type="column"/>
      </w:r>
      <w:r>
        <w:lastRenderedPageBreak/>
        <w:t>public boolean verifyAcct(Account acct){</w:t>
      </w:r>
    </w:p>
    <w:p w14:paraId="37E5E679" w14:textId="77777777" w:rsidR="00F0033A" w:rsidRDefault="00F0033A" w:rsidP="00F0033A">
      <w:pPr>
        <w:spacing w:line="240" w:lineRule="auto"/>
        <w:ind w:left="1080"/>
      </w:pPr>
      <w:r>
        <w:t xml:space="preserve">        boolean temp= false;</w:t>
      </w:r>
    </w:p>
    <w:p w14:paraId="09C779D7" w14:textId="77777777" w:rsidR="00F0033A" w:rsidRDefault="00F0033A" w:rsidP="00F0033A">
      <w:pPr>
        <w:spacing w:line="240" w:lineRule="auto"/>
        <w:ind w:left="1080"/>
      </w:pPr>
      <w:r>
        <w:t xml:space="preserve">        for(Account a:db){</w:t>
      </w:r>
    </w:p>
    <w:p w14:paraId="4499E454" w14:textId="77777777" w:rsidR="00F0033A" w:rsidRDefault="00F0033A" w:rsidP="00F0033A">
      <w:pPr>
        <w:spacing w:line="240" w:lineRule="auto"/>
        <w:ind w:left="1080"/>
      </w:pPr>
      <w:r>
        <w:t xml:space="preserve">            if((a.holder.compareTo(acct.holder)==0) &amp;&amp; (a.password.compareTo(acct.password)==0))</w:t>
      </w:r>
    </w:p>
    <w:p w14:paraId="5ED93F55" w14:textId="77777777" w:rsidR="00F0033A" w:rsidRDefault="00F0033A" w:rsidP="00F0033A">
      <w:pPr>
        <w:spacing w:line="240" w:lineRule="auto"/>
        <w:ind w:left="1080"/>
      </w:pPr>
      <w:r>
        <w:t xml:space="preserve">                    temp = true;</w:t>
      </w:r>
    </w:p>
    <w:p w14:paraId="4F5F9165" w14:textId="77777777" w:rsidR="00F0033A" w:rsidRDefault="00F0033A" w:rsidP="00F0033A">
      <w:pPr>
        <w:spacing w:line="240" w:lineRule="auto"/>
        <w:ind w:left="1080"/>
      </w:pPr>
      <w:r>
        <w:t xml:space="preserve">        }</w:t>
      </w:r>
    </w:p>
    <w:p w14:paraId="2059B0A7" w14:textId="77777777" w:rsidR="00F0033A" w:rsidRDefault="00F0033A" w:rsidP="00F0033A">
      <w:pPr>
        <w:spacing w:line="240" w:lineRule="auto"/>
        <w:ind w:left="1080"/>
      </w:pPr>
      <w:r>
        <w:t xml:space="preserve">      return temp;</w:t>
      </w:r>
    </w:p>
    <w:p w14:paraId="079BB423" w14:textId="0B458613" w:rsidR="000F7452" w:rsidRDefault="00F0033A" w:rsidP="00F0033A">
      <w:pPr>
        <w:spacing w:line="240" w:lineRule="auto"/>
        <w:ind w:left="1080"/>
      </w:pPr>
      <w:r>
        <w:t xml:space="preserve">      }</w:t>
      </w:r>
    </w:p>
    <w:p w14:paraId="5178E0B1" w14:textId="66B7BEFD" w:rsidR="000F7452" w:rsidRDefault="0035665D" w:rsidP="0035665D">
      <w:pPr>
        <w:spacing w:line="480" w:lineRule="auto"/>
      </w:pPr>
      <w:r>
        <w:t xml:space="preserve">The writeToFile() method is another important aspect of the Database.java class. It allows all the accounts created to be stored into an XML file using the Document Object Model.  This concept was one our team wanted to focus on as a major topic for this project. The block of code is provided below.  </w:t>
      </w:r>
    </w:p>
    <w:p w14:paraId="58E64F10" w14:textId="77777777" w:rsidR="0035665D" w:rsidRDefault="0035665D" w:rsidP="0035665D">
      <w:pPr>
        <w:spacing w:line="240" w:lineRule="auto"/>
        <w:ind w:left="1080"/>
      </w:pPr>
      <w:r>
        <w:t>public void writeToFile()</w:t>
      </w:r>
    </w:p>
    <w:p w14:paraId="1673F0DB" w14:textId="77777777" w:rsidR="0035665D" w:rsidRDefault="0035665D" w:rsidP="0035665D">
      <w:pPr>
        <w:spacing w:line="240" w:lineRule="auto"/>
        <w:ind w:left="1080"/>
      </w:pPr>
      <w:r>
        <w:t xml:space="preserve">    {</w:t>
      </w:r>
    </w:p>
    <w:p w14:paraId="78EBC571" w14:textId="77777777" w:rsidR="0035665D" w:rsidRDefault="0035665D" w:rsidP="0035665D">
      <w:pPr>
        <w:spacing w:line="240" w:lineRule="auto"/>
        <w:ind w:left="1080"/>
      </w:pPr>
      <w:r>
        <w:t xml:space="preserve">       try </w:t>
      </w:r>
    </w:p>
    <w:p w14:paraId="08026F9F" w14:textId="77777777" w:rsidR="0035665D" w:rsidRDefault="0035665D" w:rsidP="0035665D">
      <w:pPr>
        <w:spacing w:line="240" w:lineRule="auto"/>
        <w:ind w:left="1080"/>
      </w:pPr>
      <w:r>
        <w:t xml:space="preserve">        {</w:t>
      </w:r>
    </w:p>
    <w:p w14:paraId="6080EC12" w14:textId="77777777" w:rsidR="0035665D" w:rsidRDefault="0035665D" w:rsidP="0035665D">
      <w:pPr>
        <w:spacing w:line="240" w:lineRule="auto"/>
        <w:ind w:left="1080"/>
      </w:pPr>
      <w:r>
        <w:t xml:space="preserve">            DocumentBuilderFactory factory = DocumentBuilderFactory.newInstance(); </w:t>
      </w:r>
    </w:p>
    <w:p w14:paraId="461861BF" w14:textId="28EED026" w:rsidR="0035665D" w:rsidRDefault="0035665D" w:rsidP="0035665D">
      <w:pPr>
        <w:spacing w:line="240" w:lineRule="auto"/>
        <w:ind w:left="1080"/>
      </w:pPr>
      <w:r>
        <w:t xml:space="preserve">            DocumentBuilder builder;</w:t>
      </w:r>
    </w:p>
    <w:p w14:paraId="08FD3F53" w14:textId="6CB3FD72" w:rsidR="0035665D" w:rsidRDefault="0035665D" w:rsidP="0035665D">
      <w:pPr>
        <w:spacing w:line="240" w:lineRule="auto"/>
        <w:ind w:left="1080"/>
      </w:pPr>
      <w:r>
        <w:t xml:space="preserve">            builder = factory.newDocumentBuilder();</w:t>
      </w:r>
    </w:p>
    <w:p w14:paraId="7672FF35" w14:textId="77777777" w:rsidR="0035665D" w:rsidRDefault="0035665D" w:rsidP="0035665D">
      <w:pPr>
        <w:spacing w:line="240" w:lineRule="auto"/>
        <w:ind w:left="1080"/>
      </w:pPr>
      <w:r>
        <w:t xml:space="preserve">            Document doc =  builder.newDocument();</w:t>
      </w:r>
    </w:p>
    <w:p w14:paraId="34B58CF7" w14:textId="77777777" w:rsidR="0035665D" w:rsidRDefault="0035665D" w:rsidP="0035665D">
      <w:pPr>
        <w:spacing w:line="240" w:lineRule="auto"/>
        <w:ind w:left="1080"/>
      </w:pPr>
      <w:r>
        <w:t xml:space="preserve">            XMLIO io = new XMLIO(); </w:t>
      </w:r>
    </w:p>
    <w:p w14:paraId="33EDAB2F" w14:textId="77777777" w:rsidR="0035665D" w:rsidRDefault="0035665D" w:rsidP="0035665D">
      <w:pPr>
        <w:spacing w:line="240" w:lineRule="auto"/>
        <w:ind w:left="1080"/>
      </w:pPr>
      <w:r>
        <w:t xml:space="preserve">            </w:t>
      </w:r>
    </w:p>
    <w:p w14:paraId="3FCD008B" w14:textId="77777777" w:rsidR="0035665D" w:rsidRDefault="0035665D" w:rsidP="0035665D">
      <w:pPr>
        <w:spacing w:line="240" w:lineRule="auto"/>
        <w:ind w:left="1080"/>
      </w:pPr>
      <w:r>
        <w:t xml:space="preserve">            //root element</w:t>
      </w:r>
    </w:p>
    <w:p w14:paraId="369A9F80" w14:textId="77777777" w:rsidR="0035665D" w:rsidRDefault="0035665D" w:rsidP="0035665D">
      <w:pPr>
        <w:spacing w:line="240" w:lineRule="auto"/>
        <w:ind w:left="1080"/>
      </w:pPr>
      <w:r>
        <w:t xml:space="preserve">              Element rootElement = doc.createElement("Bank"); </w:t>
      </w:r>
    </w:p>
    <w:p w14:paraId="5DB1060B" w14:textId="14B1A398" w:rsidR="0035665D" w:rsidRDefault="0035665D" w:rsidP="0035665D">
      <w:pPr>
        <w:spacing w:line="240" w:lineRule="auto"/>
        <w:ind w:left="1080"/>
      </w:pPr>
      <w:r>
        <w:t xml:space="preserve">            doc.appendChild(rootElement);</w:t>
      </w:r>
    </w:p>
    <w:p w14:paraId="561AA9D9" w14:textId="7DDDB5BD" w:rsidR="0035665D" w:rsidRDefault="0035665D" w:rsidP="0035665D">
      <w:pPr>
        <w:spacing w:line="240" w:lineRule="auto"/>
        <w:ind w:left="1080"/>
      </w:pPr>
      <w:r>
        <w:t xml:space="preserve">            for(Account a: db){ </w:t>
      </w:r>
    </w:p>
    <w:p w14:paraId="57F2C338" w14:textId="77777777" w:rsidR="0035665D" w:rsidRDefault="0035665D" w:rsidP="0035665D">
      <w:pPr>
        <w:spacing w:line="240" w:lineRule="auto"/>
        <w:ind w:left="1080"/>
      </w:pPr>
      <w:r>
        <w:t xml:space="preserve">            //add account elements</w:t>
      </w:r>
    </w:p>
    <w:p w14:paraId="17382FEF" w14:textId="77777777" w:rsidR="0035665D" w:rsidRDefault="0035665D" w:rsidP="0035665D">
      <w:pPr>
        <w:spacing w:line="240" w:lineRule="auto"/>
        <w:ind w:left="1080"/>
      </w:pPr>
      <w:r>
        <w:t xml:space="preserve">            Element acct_Tag = doc.createElement("Account");</w:t>
      </w:r>
    </w:p>
    <w:p w14:paraId="6193AF93" w14:textId="77777777" w:rsidR="0035665D" w:rsidRDefault="0035665D" w:rsidP="0035665D">
      <w:pPr>
        <w:spacing w:line="240" w:lineRule="auto"/>
        <w:ind w:left="1080"/>
      </w:pPr>
      <w:r>
        <w:t xml:space="preserve">                Element holder = doc.createElement("Holder");</w:t>
      </w:r>
    </w:p>
    <w:p w14:paraId="79C38CBD" w14:textId="77777777" w:rsidR="0035665D" w:rsidRDefault="0035665D" w:rsidP="0035665D">
      <w:pPr>
        <w:spacing w:line="240" w:lineRule="auto"/>
        <w:ind w:left="1080"/>
      </w:pPr>
      <w:r>
        <w:lastRenderedPageBreak/>
        <w:t xml:space="preserve">                acct_Tag.appendChild(holder);</w:t>
      </w:r>
    </w:p>
    <w:p w14:paraId="5DFB35E7" w14:textId="77777777" w:rsidR="0035665D" w:rsidRDefault="0035665D" w:rsidP="0035665D">
      <w:pPr>
        <w:spacing w:line="240" w:lineRule="auto"/>
        <w:ind w:left="1080"/>
      </w:pPr>
      <w:r>
        <w:t xml:space="preserve">                holder.appendChild(doc.createTextNode(a.holder));</w:t>
      </w:r>
    </w:p>
    <w:p w14:paraId="094FD9E1" w14:textId="77777777" w:rsidR="0035665D" w:rsidRDefault="0035665D" w:rsidP="0035665D">
      <w:pPr>
        <w:spacing w:line="240" w:lineRule="auto"/>
        <w:ind w:left="1080"/>
      </w:pPr>
      <w:r>
        <w:t xml:space="preserve">                </w:t>
      </w:r>
    </w:p>
    <w:p w14:paraId="576642FC" w14:textId="77777777" w:rsidR="0035665D" w:rsidRDefault="0035665D" w:rsidP="0035665D">
      <w:pPr>
        <w:spacing w:line="240" w:lineRule="auto"/>
        <w:ind w:left="1080"/>
      </w:pPr>
      <w:r>
        <w:t xml:space="preserve">                Element psswrd = doc.createElement("Password");</w:t>
      </w:r>
    </w:p>
    <w:p w14:paraId="0924AADF" w14:textId="77777777" w:rsidR="0035665D" w:rsidRDefault="0035665D" w:rsidP="0035665D">
      <w:pPr>
        <w:spacing w:line="240" w:lineRule="auto"/>
        <w:ind w:left="1080"/>
      </w:pPr>
      <w:r>
        <w:t xml:space="preserve">                acct_Tag.appendChild(psswrd);</w:t>
      </w:r>
    </w:p>
    <w:p w14:paraId="5EBBE103" w14:textId="77777777" w:rsidR="0035665D" w:rsidRDefault="0035665D" w:rsidP="0035665D">
      <w:pPr>
        <w:spacing w:line="240" w:lineRule="auto"/>
        <w:ind w:left="1080"/>
      </w:pPr>
      <w:r>
        <w:t xml:space="preserve">                psswrd.appendChild(doc.createTextNode(a.password));</w:t>
      </w:r>
    </w:p>
    <w:p w14:paraId="68B40C2D" w14:textId="77777777" w:rsidR="0035665D" w:rsidRDefault="0035665D" w:rsidP="0035665D">
      <w:pPr>
        <w:spacing w:line="240" w:lineRule="auto"/>
        <w:ind w:left="1080"/>
      </w:pPr>
      <w:r>
        <w:t xml:space="preserve">                </w:t>
      </w:r>
    </w:p>
    <w:p w14:paraId="5E43FD40" w14:textId="77777777" w:rsidR="0035665D" w:rsidRDefault="0035665D" w:rsidP="0035665D">
      <w:pPr>
        <w:spacing w:line="240" w:lineRule="auto"/>
        <w:ind w:left="1080"/>
      </w:pPr>
      <w:r>
        <w:t xml:space="preserve">                Element balance = doc.createElement("Balance");</w:t>
      </w:r>
    </w:p>
    <w:p w14:paraId="71577775" w14:textId="77777777" w:rsidR="0035665D" w:rsidRDefault="0035665D" w:rsidP="0035665D">
      <w:pPr>
        <w:spacing w:line="240" w:lineRule="auto"/>
        <w:ind w:left="1080"/>
      </w:pPr>
      <w:r>
        <w:t xml:space="preserve">                acct_Tag.appendChild(balance);</w:t>
      </w:r>
    </w:p>
    <w:p w14:paraId="438EC355" w14:textId="77777777" w:rsidR="0035665D" w:rsidRDefault="0035665D" w:rsidP="0035665D">
      <w:pPr>
        <w:spacing w:line="240" w:lineRule="auto"/>
        <w:ind w:left="1080"/>
      </w:pPr>
      <w:r>
        <w:t xml:space="preserve">                balance.appendChild(doc.createTextNode(Double.toString(a.balance)));</w:t>
      </w:r>
    </w:p>
    <w:p w14:paraId="56E86939" w14:textId="77777777" w:rsidR="0035665D" w:rsidRDefault="0035665D" w:rsidP="0035665D">
      <w:pPr>
        <w:spacing w:line="240" w:lineRule="auto"/>
        <w:ind w:left="1080"/>
      </w:pPr>
      <w:r>
        <w:t xml:space="preserve">                </w:t>
      </w:r>
    </w:p>
    <w:p w14:paraId="2D198547" w14:textId="77777777" w:rsidR="0035665D" w:rsidRDefault="0035665D" w:rsidP="0035665D">
      <w:pPr>
        <w:spacing w:line="240" w:lineRule="auto"/>
        <w:ind w:left="1080"/>
      </w:pPr>
      <w:r>
        <w:t xml:space="preserve">                Element accType = doc.createElement("AccountType");</w:t>
      </w:r>
    </w:p>
    <w:p w14:paraId="471AB8E7" w14:textId="77777777" w:rsidR="0035665D" w:rsidRDefault="0035665D" w:rsidP="0035665D">
      <w:pPr>
        <w:spacing w:line="240" w:lineRule="auto"/>
        <w:ind w:left="1080"/>
      </w:pPr>
      <w:r>
        <w:t xml:space="preserve">                acct_Tag.appendChild(accType);</w:t>
      </w:r>
    </w:p>
    <w:p w14:paraId="67345407" w14:textId="77777777" w:rsidR="0035665D" w:rsidRDefault="0035665D" w:rsidP="0035665D">
      <w:pPr>
        <w:spacing w:line="240" w:lineRule="auto"/>
        <w:ind w:left="1080"/>
      </w:pPr>
      <w:r>
        <w:t xml:space="preserve">                accType.appendChild(doc.createTextNode(a.accType));</w:t>
      </w:r>
    </w:p>
    <w:p w14:paraId="5D886FC6" w14:textId="77777777" w:rsidR="0035665D" w:rsidRDefault="0035665D" w:rsidP="0035665D">
      <w:pPr>
        <w:spacing w:line="240" w:lineRule="auto"/>
        <w:ind w:left="1080"/>
      </w:pPr>
      <w:r>
        <w:t xml:space="preserve">            rootElement.appendChild(acct_Tag);</w:t>
      </w:r>
    </w:p>
    <w:p w14:paraId="5634F9F6" w14:textId="77777777" w:rsidR="0035665D" w:rsidRDefault="0035665D" w:rsidP="0035665D">
      <w:pPr>
        <w:spacing w:line="240" w:lineRule="auto"/>
        <w:ind w:left="1080"/>
      </w:pPr>
    </w:p>
    <w:p w14:paraId="496635F2" w14:textId="77777777" w:rsidR="0035665D" w:rsidRDefault="0035665D" w:rsidP="0035665D">
      <w:pPr>
        <w:spacing w:line="240" w:lineRule="auto"/>
        <w:ind w:left="1080"/>
      </w:pPr>
      <w:r>
        <w:t xml:space="preserve">            io.WriteXMLFile(doc, new File("XML/Database.xml"));</w:t>
      </w:r>
    </w:p>
    <w:p w14:paraId="71306E1C" w14:textId="77777777" w:rsidR="0035665D" w:rsidRDefault="0035665D" w:rsidP="0035665D">
      <w:pPr>
        <w:spacing w:line="240" w:lineRule="auto"/>
        <w:ind w:left="1080"/>
      </w:pPr>
    </w:p>
    <w:p w14:paraId="69FD2945" w14:textId="77777777" w:rsidR="0035665D" w:rsidRDefault="0035665D" w:rsidP="0035665D">
      <w:pPr>
        <w:spacing w:line="240" w:lineRule="auto"/>
        <w:ind w:left="1080"/>
      </w:pPr>
      <w:r>
        <w:t xml:space="preserve">            BufferedReader reader = new BufferedReader(new FileReader("XML/Database.xml"));</w:t>
      </w:r>
    </w:p>
    <w:p w14:paraId="30253B12" w14:textId="77777777" w:rsidR="0035665D" w:rsidRDefault="0035665D" w:rsidP="0035665D">
      <w:pPr>
        <w:spacing w:line="240" w:lineRule="auto"/>
        <w:ind w:left="1080"/>
      </w:pPr>
      <w:r>
        <w:t xml:space="preserve">            String line = null, teststr2="";</w:t>
      </w:r>
    </w:p>
    <w:p w14:paraId="1F57F6CF" w14:textId="77777777" w:rsidR="0035665D" w:rsidRDefault="0035665D" w:rsidP="0035665D">
      <w:pPr>
        <w:spacing w:line="240" w:lineRule="auto"/>
        <w:ind w:left="1080"/>
      </w:pPr>
    </w:p>
    <w:p w14:paraId="0CA431CD" w14:textId="77777777" w:rsidR="0035665D" w:rsidRDefault="0035665D" w:rsidP="0035665D">
      <w:pPr>
        <w:spacing w:line="240" w:lineRule="auto"/>
        <w:ind w:left="1080"/>
      </w:pPr>
      <w:r>
        <w:t xml:space="preserve">            while ((line = reader.readLine()) != null) {</w:t>
      </w:r>
    </w:p>
    <w:p w14:paraId="12174DB5" w14:textId="77777777" w:rsidR="0035665D" w:rsidRDefault="0035665D" w:rsidP="0035665D">
      <w:pPr>
        <w:spacing w:line="240" w:lineRule="auto"/>
        <w:ind w:left="1080"/>
      </w:pPr>
      <w:r>
        <w:t xml:space="preserve">                teststr2 += line;</w:t>
      </w:r>
    </w:p>
    <w:p w14:paraId="230CD021" w14:textId="77777777" w:rsidR="0035665D" w:rsidRDefault="0035665D" w:rsidP="0035665D">
      <w:pPr>
        <w:spacing w:line="240" w:lineRule="auto"/>
        <w:ind w:left="1080"/>
      </w:pPr>
      <w:r>
        <w:t xml:space="preserve">            }</w:t>
      </w:r>
    </w:p>
    <w:p w14:paraId="3D993E62" w14:textId="77777777" w:rsidR="0035665D" w:rsidRDefault="0035665D" w:rsidP="0035665D">
      <w:pPr>
        <w:spacing w:line="240" w:lineRule="auto"/>
        <w:ind w:left="1080"/>
      </w:pPr>
    </w:p>
    <w:p w14:paraId="3AFAF883" w14:textId="77777777" w:rsidR="0035665D" w:rsidRDefault="0035665D" w:rsidP="0035665D">
      <w:pPr>
        <w:spacing w:line="240" w:lineRule="auto"/>
        <w:ind w:left="1080"/>
      </w:pPr>
      <w:r>
        <w:t xml:space="preserve">            reader.close();</w:t>
      </w:r>
    </w:p>
    <w:p w14:paraId="491C9B4C" w14:textId="77777777" w:rsidR="0035665D" w:rsidRDefault="0035665D" w:rsidP="0035665D">
      <w:pPr>
        <w:spacing w:line="240" w:lineRule="auto"/>
        <w:ind w:left="1080"/>
      </w:pPr>
      <w:r>
        <w:t xml:space="preserve">            }</w:t>
      </w:r>
    </w:p>
    <w:p w14:paraId="697E870D" w14:textId="77777777" w:rsidR="0035665D" w:rsidRDefault="0035665D" w:rsidP="0035665D">
      <w:pPr>
        <w:spacing w:line="240" w:lineRule="auto"/>
        <w:ind w:left="1080"/>
      </w:pPr>
    </w:p>
    <w:p w14:paraId="360FF2C3" w14:textId="77777777" w:rsidR="0035665D" w:rsidRDefault="0035665D" w:rsidP="0035665D">
      <w:pPr>
        <w:spacing w:line="240" w:lineRule="auto"/>
        <w:ind w:left="1080"/>
      </w:pPr>
      <w:r>
        <w:t xml:space="preserve">           // Files.delete(FileSystems.getDefault().getPath("", "XML/Database.xml"));</w:t>
      </w:r>
    </w:p>
    <w:p w14:paraId="1CE0F20B" w14:textId="77777777" w:rsidR="0035665D" w:rsidRDefault="0035665D" w:rsidP="0035665D">
      <w:pPr>
        <w:spacing w:line="240" w:lineRule="auto"/>
        <w:ind w:left="1080"/>
      </w:pPr>
    </w:p>
    <w:p w14:paraId="7CB2433E" w14:textId="77777777" w:rsidR="0035665D" w:rsidRDefault="0035665D" w:rsidP="0035665D">
      <w:pPr>
        <w:spacing w:line="240" w:lineRule="auto"/>
        <w:ind w:left="1080"/>
      </w:pPr>
    </w:p>
    <w:p w14:paraId="5DCAAB04" w14:textId="77777777" w:rsidR="0035665D" w:rsidRDefault="0035665D" w:rsidP="0035665D">
      <w:pPr>
        <w:spacing w:line="240" w:lineRule="auto"/>
        <w:ind w:left="1080"/>
      </w:pPr>
      <w:r>
        <w:t xml:space="preserve">        } catch (Exception e) {</w:t>
      </w:r>
    </w:p>
    <w:p w14:paraId="430F9E48" w14:textId="77777777" w:rsidR="0035665D" w:rsidRDefault="0035665D" w:rsidP="0035665D">
      <w:pPr>
        <w:spacing w:line="240" w:lineRule="auto"/>
        <w:ind w:left="1080"/>
      </w:pPr>
      <w:r>
        <w:t xml:space="preserve">                e.printStackTrace();</w:t>
      </w:r>
    </w:p>
    <w:p w14:paraId="4938043A" w14:textId="77777777" w:rsidR="0035665D" w:rsidRDefault="0035665D" w:rsidP="0035665D">
      <w:pPr>
        <w:spacing w:line="240" w:lineRule="auto"/>
        <w:ind w:left="1080"/>
      </w:pPr>
      <w:r>
        <w:t xml:space="preserve">        }{}</w:t>
      </w:r>
    </w:p>
    <w:p w14:paraId="0506F745" w14:textId="77777777" w:rsidR="0035665D" w:rsidRDefault="0035665D" w:rsidP="0035665D">
      <w:pPr>
        <w:spacing w:line="240" w:lineRule="auto"/>
        <w:ind w:left="1080"/>
      </w:pPr>
    </w:p>
    <w:p w14:paraId="3226E972" w14:textId="7748CF81" w:rsidR="0035665D" w:rsidRPr="0035665D" w:rsidRDefault="0035665D" w:rsidP="0035665D">
      <w:pPr>
        <w:spacing w:line="240" w:lineRule="auto"/>
        <w:ind w:left="1080"/>
      </w:pPr>
      <w:r>
        <w:t xml:space="preserve">    }</w:t>
      </w:r>
    </w:p>
    <w:p w14:paraId="2550BDBE" w14:textId="5A3E2612" w:rsidR="000F7452" w:rsidRDefault="000D5CF6" w:rsidP="000D5CF6">
      <w:pPr>
        <w:spacing w:line="480" w:lineRule="auto"/>
      </w:pPr>
      <w:r>
        <w:t>A portion of the Document Object Model was used within the Database.java class. As mentioned before, it was used to store the banks accounts into an XML file. The following figures illustrate the creation of banks accounts, the logging in to a specific account, and the transactions of the accounts. Upon exiting the Basic Bank application, the writeToFile() method is called and the accounts are written to an XML file.</w:t>
      </w:r>
    </w:p>
    <w:p w14:paraId="1D475BE1" w14:textId="1C2A5A0C" w:rsidR="000D5CF6" w:rsidRDefault="000D5CF6" w:rsidP="000D5CF6">
      <w:r>
        <w:rPr>
          <w:noProof/>
          <w:lang w:eastAsia="en-US"/>
        </w:rPr>
        <w:drawing>
          <wp:inline distT="0" distB="0" distL="0" distR="0" wp14:anchorId="4AB02105" wp14:editId="17F843A2">
            <wp:extent cx="5576425" cy="4293577"/>
            <wp:effectExtent l="0" t="0" r="1206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003" cy="4294022"/>
                    </a:xfrm>
                    <a:prstGeom prst="rect">
                      <a:avLst/>
                    </a:prstGeom>
                    <a:noFill/>
                    <a:ln>
                      <a:noFill/>
                    </a:ln>
                  </pic:spPr>
                </pic:pic>
              </a:graphicData>
            </a:graphic>
          </wp:inline>
        </w:drawing>
      </w:r>
    </w:p>
    <w:p w14:paraId="2A474F9B" w14:textId="1836E858" w:rsidR="000D5CF6" w:rsidRDefault="000D5CF6" w:rsidP="000D5CF6">
      <w:r>
        <w:t xml:space="preserve">Default accounts of the Basic Bank application. </w:t>
      </w:r>
    </w:p>
    <w:p w14:paraId="40468AB8" w14:textId="77777777" w:rsidR="00A715AA" w:rsidRDefault="00A715AA" w:rsidP="00437C32"/>
    <w:p w14:paraId="602CE34E" w14:textId="203FB41E" w:rsidR="00437C32" w:rsidRDefault="00437C32" w:rsidP="00437C32">
      <w:r>
        <w:lastRenderedPageBreak/>
        <w:t>Main BankFrame. The default accounts can be seen.</w:t>
      </w:r>
    </w:p>
    <w:p w14:paraId="770EE1AC" w14:textId="26A652C7" w:rsidR="00652768" w:rsidRPr="00652768" w:rsidRDefault="00652768" w:rsidP="00652768">
      <w:pPr>
        <w:jc w:val="center"/>
      </w:pPr>
      <w:r>
        <w:rPr>
          <w:noProof/>
          <w:lang w:eastAsia="en-US"/>
        </w:rPr>
        <w:drawing>
          <wp:inline distT="0" distB="0" distL="0" distR="0" wp14:anchorId="128E856F" wp14:editId="3FD70407">
            <wp:extent cx="3473938" cy="1992630"/>
            <wp:effectExtent l="0" t="0" r="635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449" cy="1992923"/>
                    </a:xfrm>
                    <a:prstGeom prst="rect">
                      <a:avLst/>
                    </a:prstGeom>
                    <a:noFill/>
                    <a:ln>
                      <a:noFill/>
                    </a:ln>
                  </pic:spPr>
                </pic:pic>
              </a:graphicData>
            </a:graphic>
          </wp:inline>
        </w:drawing>
      </w:r>
    </w:p>
    <w:p w14:paraId="35192225" w14:textId="77777777" w:rsidR="00437C32" w:rsidRDefault="00437C32" w:rsidP="00437C32"/>
    <w:p w14:paraId="46EDB219" w14:textId="61C989CB" w:rsidR="00437C32" w:rsidRDefault="00437C32" w:rsidP="00437C32">
      <w:r>
        <w:t>Create a New Account.</w:t>
      </w:r>
    </w:p>
    <w:p w14:paraId="5654D2D4" w14:textId="29648DAF" w:rsidR="00652768" w:rsidRPr="00652768" w:rsidRDefault="00652768" w:rsidP="00652768">
      <w:pPr>
        <w:jc w:val="center"/>
      </w:pPr>
      <w:r>
        <w:rPr>
          <w:noProof/>
          <w:lang w:eastAsia="en-US"/>
        </w:rPr>
        <w:drawing>
          <wp:inline distT="0" distB="0" distL="0" distR="0" wp14:anchorId="635040AB" wp14:editId="20E5C288">
            <wp:extent cx="2555875" cy="1570990"/>
            <wp:effectExtent l="0" t="0" r="9525" b="381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5875" cy="1570990"/>
                    </a:xfrm>
                    <a:prstGeom prst="rect">
                      <a:avLst/>
                    </a:prstGeom>
                    <a:noFill/>
                    <a:ln>
                      <a:noFill/>
                    </a:ln>
                  </pic:spPr>
                </pic:pic>
              </a:graphicData>
            </a:graphic>
          </wp:inline>
        </w:drawing>
      </w:r>
    </w:p>
    <w:p w14:paraId="27D642B3" w14:textId="77777777" w:rsidR="00437C32" w:rsidRDefault="00437C32" w:rsidP="00437C32"/>
    <w:p w14:paraId="0BB81681" w14:textId="3ACB5F43" w:rsidR="00437C32" w:rsidRDefault="00437C32" w:rsidP="00437C32">
      <w:r>
        <w:t>Click save. Clicking save does not add the account details to the XML file.</w:t>
      </w:r>
    </w:p>
    <w:p w14:paraId="7C314A85" w14:textId="6AC0CED7" w:rsidR="000C0E4C" w:rsidRPr="000C0E4C" w:rsidRDefault="000C0E4C" w:rsidP="000C0E4C">
      <w:pPr>
        <w:jc w:val="center"/>
      </w:pPr>
      <w:r>
        <w:rPr>
          <w:noProof/>
          <w:lang w:eastAsia="en-US"/>
        </w:rPr>
        <w:drawing>
          <wp:inline distT="0" distB="0" distL="0" distR="0" wp14:anchorId="14F10D49" wp14:editId="069231D4">
            <wp:extent cx="3207238" cy="1891677"/>
            <wp:effectExtent l="0" t="0" r="0" b="0"/>
            <wp:docPr id="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8041" cy="1892150"/>
                    </a:xfrm>
                    <a:prstGeom prst="rect">
                      <a:avLst/>
                    </a:prstGeom>
                    <a:noFill/>
                    <a:ln>
                      <a:noFill/>
                    </a:ln>
                  </pic:spPr>
                </pic:pic>
              </a:graphicData>
            </a:graphic>
          </wp:inline>
        </w:drawing>
      </w:r>
    </w:p>
    <w:p w14:paraId="097D10D5" w14:textId="77777777" w:rsidR="00437C32" w:rsidRDefault="00437C32" w:rsidP="00437C32">
      <w:pPr>
        <w:rPr>
          <w:rFonts w:eastAsiaTheme="minorEastAsia" w:cstheme="minorBidi"/>
          <w:i/>
          <w:iCs/>
          <w:color w:val="53548A" w:themeColor="accent1"/>
        </w:rPr>
      </w:pPr>
    </w:p>
    <w:p w14:paraId="1DFB7800" w14:textId="0B09BC7D" w:rsidR="00437C32" w:rsidRDefault="00437C32" w:rsidP="00437C32">
      <w:r>
        <w:t>Now lets make a few transactions. Deposit $40.00 and withdraw $50.00.</w:t>
      </w:r>
    </w:p>
    <w:p w14:paraId="336B5F6A" w14:textId="2D2560FF" w:rsidR="008D3C48" w:rsidRDefault="008D3C48" w:rsidP="008D3C48">
      <w:pPr>
        <w:jc w:val="center"/>
      </w:pPr>
      <w:r>
        <w:rPr>
          <w:noProof/>
          <w:lang w:eastAsia="en-US"/>
        </w:rPr>
        <w:lastRenderedPageBreak/>
        <w:drawing>
          <wp:inline distT="0" distB="0" distL="0" distR="0" wp14:anchorId="4AC59049" wp14:editId="09B62E93">
            <wp:extent cx="2473325" cy="1008380"/>
            <wp:effectExtent l="0" t="0" r="0" b="762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3325" cy="1008380"/>
                    </a:xfrm>
                    <a:prstGeom prst="rect">
                      <a:avLst/>
                    </a:prstGeom>
                    <a:noFill/>
                    <a:ln>
                      <a:noFill/>
                    </a:ln>
                  </pic:spPr>
                </pic:pic>
              </a:graphicData>
            </a:graphic>
          </wp:inline>
        </w:drawing>
      </w:r>
    </w:p>
    <w:p w14:paraId="1AFF5383" w14:textId="503395B1" w:rsidR="008D3C48" w:rsidRDefault="008D3C48" w:rsidP="008D3C48">
      <w:pPr>
        <w:jc w:val="center"/>
      </w:pPr>
      <w:r>
        <w:rPr>
          <w:noProof/>
          <w:lang w:eastAsia="en-US"/>
        </w:rPr>
        <w:drawing>
          <wp:inline distT="0" distB="0" distL="0" distR="0" wp14:anchorId="03E7BD7A" wp14:editId="1F72D981">
            <wp:extent cx="2567305" cy="1101725"/>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7305" cy="1101725"/>
                    </a:xfrm>
                    <a:prstGeom prst="rect">
                      <a:avLst/>
                    </a:prstGeom>
                    <a:noFill/>
                    <a:ln>
                      <a:noFill/>
                    </a:ln>
                  </pic:spPr>
                </pic:pic>
              </a:graphicData>
            </a:graphic>
          </wp:inline>
        </w:drawing>
      </w:r>
    </w:p>
    <w:p w14:paraId="66027D9E" w14:textId="77777777" w:rsidR="008D3C48" w:rsidRPr="008D3C48" w:rsidRDefault="008D3C48" w:rsidP="008D3C48"/>
    <w:p w14:paraId="33DF4B6C" w14:textId="2B35AE1F" w:rsidR="00437C32" w:rsidRDefault="00437C32" w:rsidP="00437C32">
      <w:pPr>
        <w:spacing w:line="480" w:lineRule="auto"/>
      </w:pPr>
      <w:r>
        <w:t>At this point we have only made changes to the account within the “database” and Array list. In order to write the account details to the XML file. We must back out to the main BankFrame and click on the Exit button. At this point, the writeToFile() method of the Database.java class is called and the following file, if it doesn’t not already exist, is created.  It is entitled “Data</w:t>
      </w:r>
      <w:r w:rsidR="009C337C">
        <w:t>base.xml”.</w:t>
      </w:r>
      <w:r w:rsidR="008D3C48">
        <w:t xml:space="preserve"> See the figure below</w:t>
      </w:r>
      <w:bookmarkStart w:id="8" w:name="_GoBack"/>
      <w:bookmarkEnd w:id="8"/>
      <w:r w:rsidR="009C337C">
        <w:t>.</w:t>
      </w:r>
    </w:p>
    <w:p w14:paraId="4EC727C6" w14:textId="410455AB" w:rsidR="008D3C48" w:rsidRPr="008D3C48" w:rsidRDefault="008D3C48" w:rsidP="008D3C48">
      <w:pPr>
        <w:jc w:val="center"/>
      </w:pPr>
      <w:r>
        <w:rPr>
          <w:noProof/>
          <w:lang w:eastAsia="en-US"/>
        </w:rPr>
        <w:drawing>
          <wp:inline distT="0" distB="0" distL="0" distR="0" wp14:anchorId="59E39D80" wp14:editId="78F61E4E">
            <wp:extent cx="3786554" cy="3751018"/>
            <wp:effectExtent l="0" t="0" r="0" b="8255"/>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274" cy="3751731"/>
                    </a:xfrm>
                    <a:prstGeom prst="rect">
                      <a:avLst/>
                    </a:prstGeom>
                    <a:noFill/>
                    <a:ln>
                      <a:noFill/>
                    </a:ln>
                  </pic:spPr>
                </pic:pic>
              </a:graphicData>
            </a:graphic>
          </wp:inline>
        </w:drawing>
      </w:r>
    </w:p>
    <w:p w14:paraId="019A05BB" w14:textId="0899F9D5" w:rsidR="009C337C" w:rsidRPr="009C337C" w:rsidRDefault="009C337C" w:rsidP="009C337C">
      <w:pPr>
        <w:jc w:val="center"/>
      </w:pPr>
    </w:p>
    <w:p w14:paraId="3DBA8F82" w14:textId="77777777" w:rsidR="00437C32" w:rsidRPr="00437C32" w:rsidRDefault="00437C32" w:rsidP="00437C32"/>
    <w:p w14:paraId="0CC5B82A" w14:textId="77777777" w:rsidR="000D5CF6" w:rsidRPr="000D5CF6" w:rsidRDefault="000D5CF6" w:rsidP="000D5CF6"/>
    <w:p w14:paraId="258BFAE4" w14:textId="77777777" w:rsidR="00C303AA" w:rsidRDefault="00C303AA" w:rsidP="00C303AA">
      <w:pPr>
        <w:pStyle w:val="Heading1"/>
      </w:pPr>
      <w:bookmarkStart w:id="9" w:name="_Toc288395867"/>
      <w:r>
        <w:t>Distributed Version Control System</w:t>
      </w:r>
      <w:bookmarkEnd w:id="9"/>
    </w:p>
    <w:p w14:paraId="0624C0A4" w14:textId="77777777" w:rsidR="008F4111" w:rsidRDefault="00756A42" w:rsidP="00FA0564">
      <w:pPr>
        <w:spacing w:line="480" w:lineRule="auto"/>
      </w:pPr>
      <w:r>
        <w:t>The DVCS was used as central area for all the files related to this project including the report.</w:t>
      </w:r>
    </w:p>
    <w:p w14:paraId="4AFF15D0" w14:textId="77777777" w:rsidR="00E56DBF" w:rsidRDefault="00C303AA" w:rsidP="00C303AA">
      <w:pPr>
        <w:pStyle w:val="Heading2"/>
        <w:rPr>
          <w:noProof/>
          <w:lang w:eastAsia="en-US"/>
        </w:rPr>
      </w:pPr>
      <w:bookmarkStart w:id="10" w:name="_Toc288395868"/>
      <w:r>
        <w:t>An Picture is worth 1000 words</w:t>
      </w:r>
      <w:bookmarkEnd w:id="10"/>
      <w:r w:rsidR="00D80427" w:rsidRPr="00D80427">
        <w:rPr>
          <w:noProof/>
          <w:lang w:eastAsia="en-US"/>
        </w:rPr>
        <w:t xml:space="preserve"> </w:t>
      </w:r>
    </w:p>
    <w:p w14:paraId="36F4BC48" w14:textId="77777777" w:rsidR="00C303AA" w:rsidRDefault="00E56DBF" w:rsidP="00E56DBF">
      <w:r>
        <w:rPr>
          <w:noProof/>
          <w:lang w:eastAsia="en-US"/>
        </w:rPr>
        <w:drawing>
          <wp:anchor distT="0" distB="0" distL="114300" distR="114300" simplePos="0" relativeHeight="251662336" behindDoc="0" locked="0" layoutInCell="1" allowOverlap="1" wp14:anchorId="5BFE5653" wp14:editId="4742A5F6">
            <wp:simplePos x="0" y="0"/>
            <wp:positionH relativeFrom="column">
              <wp:posOffset>0</wp:posOffset>
            </wp:positionH>
            <wp:positionV relativeFrom="paragraph">
              <wp:posOffset>467995</wp:posOffset>
            </wp:positionV>
            <wp:extent cx="5943600" cy="31172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117215"/>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eastAsia="en-US"/>
        </w:rPr>
        <w:t>The group kept track of many things using the repository.</w:t>
      </w:r>
      <w:r w:rsidR="0092359E">
        <w:rPr>
          <w:noProof/>
          <w:lang w:eastAsia="en-US"/>
        </w:rPr>
        <w:t xml:space="preserve"> Of course the changes in source code were tracked by the dvcs.</w:t>
      </w:r>
    </w:p>
    <w:p w14:paraId="65E7E953" w14:textId="77777777" w:rsidR="00C303AA" w:rsidRDefault="00D80427" w:rsidP="00C303AA">
      <w:r>
        <w:t>The Project report and ToDo list was shared via GitHub in adition to the entire source.</w:t>
      </w:r>
      <w:r w:rsidR="00E56DBF">
        <w:t xml:space="preserve"> It can be found at </w:t>
      </w:r>
      <w:hyperlink r:id="rId34" w:history="1">
        <w:r w:rsidR="00E56DBF" w:rsidRPr="00E56DBF">
          <w:rPr>
            <w:rStyle w:val="Hyperlink"/>
          </w:rPr>
          <w:t>https://github.com/JoshDeremer/Basic-Bank</w:t>
        </w:r>
      </w:hyperlink>
      <w:r w:rsidR="00E56DBF">
        <w:t>.</w:t>
      </w:r>
    </w:p>
    <w:p w14:paraId="0CEF06D2" w14:textId="77777777" w:rsidR="008F4111" w:rsidRDefault="00C65A89" w:rsidP="008F4111">
      <w:pPr>
        <w:pStyle w:val="Heading1"/>
      </w:pPr>
      <w:bookmarkStart w:id="11" w:name="_Toc288395869"/>
      <w:r>
        <w:t xml:space="preserve">Additional </w:t>
      </w:r>
      <w:r w:rsidR="00181DC1">
        <w:t>Important T</w:t>
      </w:r>
      <w:r w:rsidR="008F4111">
        <w:t>opics</w:t>
      </w:r>
      <w:bookmarkEnd w:id="11"/>
    </w:p>
    <w:p w14:paraId="48E56ED2" w14:textId="77777777" w:rsidR="008F4111" w:rsidRDefault="008F4111" w:rsidP="00F60CF4">
      <w:pPr>
        <w:pStyle w:val="Heading2"/>
      </w:pPr>
      <w:bookmarkStart w:id="12" w:name="_Toc288395870"/>
      <w:r>
        <w:t>Using a DTD for XML File Validation</w:t>
      </w:r>
      <w:bookmarkEnd w:id="12"/>
    </w:p>
    <w:p w14:paraId="24D94189" w14:textId="77777777" w:rsidR="008F4111" w:rsidRDefault="008F4111" w:rsidP="00FA0564">
      <w:pPr>
        <w:spacing w:line="480" w:lineRule="auto"/>
      </w:pPr>
      <w:r>
        <w:t xml:space="preserve">In most circumstances, it becomes essential that XML code has been written in the proper format. In many cases, XML processors are expecting an XML file that has a certain format, including specific tags and attributes associated with those tags. Because of this, different testing methods have been developed for XML files to ensure they are of the proper format. However, as stated earlier, one of the key and powerful advantages of XML is that it is extensible – users can create their own tags to be included in a </w:t>
      </w:r>
      <w:r>
        <w:lastRenderedPageBreak/>
        <w:t>file. With many different XML files that require a certain set of tags, one XML file may very well require a different set of rules than another. In this situation, a data validation file is practically essential.</w:t>
      </w:r>
    </w:p>
    <w:p w14:paraId="3DB3F70B" w14:textId="77777777" w:rsidR="008F4111" w:rsidRDefault="008F4111" w:rsidP="00FA0564">
      <w:pPr>
        <w:spacing w:line="480" w:lineRule="auto"/>
      </w:pPr>
      <w:r>
        <w:t>There are two different types of validation files that are used often with XML files: Document Type Definitions (DTDs) and XML Schemas. The first, DTD, was utilized in this project to ensure the GUI XML files followed the proper XML standard for tags and attributes that the program was expecting. The difference between these two file types is basic: complexity. DTDs are simple to write, but not very powerful, whereas conversely, XML schema files can be extremely powerful, but become much more complicated.</w:t>
      </w:r>
    </w:p>
    <w:p w14:paraId="3C192568" w14:textId="77777777" w:rsidR="008F4111" w:rsidRDefault="008F4111" w:rsidP="00FA0564">
      <w:pPr>
        <w:spacing w:line="480" w:lineRule="auto"/>
      </w:pPr>
      <w:r>
        <w:t>DTDs contain markup declarations that define document content. A variety of document content rules can be defined by a DTD involving elements, attributes, entities, notations, processing instructions, comments and parameter entity references. The DTD used in this project only focuses on those first two: elements and attributes.</w:t>
      </w:r>
    </w:p>
    <w:p w14:paraId="2BBCDA67" w14:textId="77777777" w:rsidR="008F4111" w:rsidRDefault="008F4111" w:rsidP="00FA0564">
      <w:pPr>
        <w:spacing w:line="480" w:lineRule="auto"/>
      </w:pPr>
      <w:r>
        <w:t>In order to associate a DTD with an XML file, the DTD must be declared directly within the XML file directly after the document declaration using a line such as bellow:</w:t>
      </w:r>
      <w:r>
        <w:br/>
      </w:r>
      <w:r>
        <w:tab/>
        <w:t>&lt;</w:t>
      </w:r>
      <w:r w:rsidRPr="008A618E">
        <w:t>&lt;!DOCTYPE gridbag SYSTEM "gridbag.dtd"&gt;</w:t>
      </w:r>
      <w:r>
        <w:br/>
        <w:t>The gridbag.dtd is the text file that contains the DTD. One thing to note is that a file does not need to be referenced. The rules for the DTD can simply be included within the “!DOCTYPE” tag before closing the tag. DTDs have their own coding format that must be followed so that the XML file and the XML file processor can read the DTD.</w:t>
      </w:r>
    </w:p>
    <w:p w14:paraId="0713702C" w14:textId="77777777" w:rsidR="00C303AA" w:rsidRDefault="008F4111" w:rsidP="00FA0564">
      <w:pPr>
        <w:spacing w:line="480" w:lineRule="auto"/>
      </w:pPr>
      <w:r>
        <w:t>Using a DTD with a file can be essential in saving the heartache associated with hunting through the file to find a tag that should not be there or some other form of error. DTDs can help with writing an XML file to check the file along the development path for any discrepancies. In addition, a program that uses the XML file can first compare it to the DTD before attempting to parse the file. If the file is not validated by the DTD, than the program can throw an error or choose not to open the file, both of which are preferable to crashing due to a poorly-formatted XML file.</w:t>
      </w:r>
    </w:p>
    <w:p w14:paraId="0FC2F7CB" w14:textId="77777777" w:rsidR="002C63EE" w:rsidRDefault="002C63EE" w:rsidP="00CE1DDF">
      <w:pPr>
        <w:pStyle w:val="Heading2"/>
      </w:pPr>
      <w:bookmarkStart w:id="13" w:name="_Ref413103100"/>
      <w:bookmarkStart w:id="14" w:name="_Toc288395871"/>
      <w:r>
        <w:lastRenderedPageBreak/>
        <w:t>Using a Document Object Model</w:t>
      </w:r>
      <w:bookmarkEnd w:id="13"/>
      <w:bookmarkEnd w:id="14"/>
    </w:p>
    <w:p w14:paraId="45A8D5E0" w14:textId="77777777" w:rsidR="002C63EE" w:rsidRDefault="002C63EE" w:rsidP="00FA0564">
      <w:pPr>
        <w:spacing w:line="480" w:lineRule="auto"/>
      </w:pPr>
      <w:r>
        <w:t>Parsing an XML file can be one of the most difficult parts of using XML. You want to be able to read in the information in an orderly manner efficiently. There are multiple methods for doing this, but the one used throughout this project is by creating a Document Object Model (DOM).</w:t>
      </w:r>
    </w:p>
    <w:p w14:paraId="7921D5E0" w14:textId="77777777" w:rsidR="002C63EE" w:rsidRDefault="002C63EE" w:rsidP="00FA0564">
      <w:pPr>
        <w:spacing w:line="480" w:lineRule="auto"/>
      </w:pPr>
      <w:r>
        <w:t>A just turns the natural flow of an XML document into a tree structure in memory. Each of the nodes on the tree can be an element or data. The nodes on a tree will have a parent element, child element and sibling elements (although not all nodes have all of these). Consider the following XML code:</w:t>
      </w:r>
    </w:p>
    <w:p w14:paraId="2216FAF9" w14:textId="77777777" w:rsidR="002C63EE" w:rsidRDefault="002C63EE" w:rsidP="00FA0564">
      <w:pPr>
        <w:spacing w:line="480" w:lineRule="auto"/>
      </w:pPr>
      <w:r>
        <w:t>&lt;BusinessCard&gt;</w:t>
      </w:r>
      <w:r>
        <w:br/>
      </w:r>
      <w:r>
        <w:tab/>
        <w:t>&lt;Name&gt;John Smith&lt;/Name&gt;</w:t>
      </w:r>
      <w:r>
        <w:br/>
      </w:r>
      <w:r>
        <w:tab/>
        <w:t>&lt;Phone&gt;</w:t>
      </w:r>
      <w:r>
        <w:br/>
      </w:r>
      <w:r>
        <w:tab/>
      </w:r>
      <w:r>
        <w:tab/>
        <w:t>&lt;Home&gt;478-555-5555&lt;/Home&gt;</w:t>
      </w:r>
      <w:r>
        <w:br/>
      </w:r>
      <w:r>
        <w:tab/>
      </w:r>
      <w:r>
        <w:tab/>
        <w:t>&lt;Work&gt;478-777-7777&lt;/Work&gt;</w:t>
      </w:r>
      <w:r>
        <w:br/>
      </w:r>
      <w:r>
        <w:tab/>
        <w:t>&lt;Email&gt;john@smith.com&lt;/Email&gt;</w:t>
      </w:r>
      <w:r>
        <w:br/>
        <w:t>&lt;/BusinessCard&gt;</w:t>
      </w:r>
    </w:p>
    <w:p w14:paraId="66A6DB07" w14:textId="77777777" w:rsidR="002C63EE" w:rsidRDefault="002C63EE" w:rsidP="00FA0564">
      <w:pPr>
        <w:spacing w:line="480" w:lineRule="auto"/>
      </w:pPr>
      <w:r>
        <w:t>This basic XML code forms a DOM structured as follows:</w:t>
      </w:r>
    </w:p>
    <w:p w14:paraId="2A2D7AB4" w14:textId="77777777" w:rsidR="002C63EE" w:rsidRDefault="00FA0564" w:rsidP="00FA0564">
      <w:pPr>
        <w:spacing w:after="0" w:line="480" w:lineRule="auto"/>
        <w:rPr>
          <w:rFonts w:ascii="Calibri" w:eastAsia="Times New Roman" w:hAnsi="Calibri" w:cs="Times New Roman"/>
          <w:color w:val="000000"/>
          <w:sz w:val="22"/>
          <w:szCs w:val="22"/>
          <w:lang w:eastAsia="en-US"/>
        </w:rPr>
      </w:pPr>
      <w:r w:rsidRPr="009F5EB0">
        <w:rPr>
          <w:rFonts w:ascii="Calibri" w:eastAsia="Times New Roman" w:hAnsi="Calibri" w:cs="Times New Roman"/>
          <w:noProof/>
          <w:color w:val="000000"/>
          <w:sz w:val="22"/>
          <w:szCs w:val="22"/>
          <w:lang w:eastAsia="en-US"/>
        </w:rPr>
        <w:drawing>
          <wp:anchor distT="0" distB="0" distL="114300" distR="114300" simplePos="0" relativeHeight="251679232" behindDoc="1" locked="0" layoutInCell="1" allowOverlap="1" wp14:anchorId="4EB35812" wp14:editId="51468C52">
            <wp:simplePos x="0" y="0"/>
            <wp:positionH relativeFrom="column">
              <wp:posOffset>516890</wp:posOffset>
            </wp:positionH>
            <wp:positionV relativeFrom="paragraph">
              <wp:posOffset>9525</wp:posOffset>
            </wp:positionV>
            <wp:extent cx="3957320" cy="2755900"/>
            <wp:effectExtent l="0" t="0" r="5080" b="6350"/>
            <wp:wrapTight wrapText="bothSides">
              <wp:wrapPolygon edited="0">
                <wp:start x="0" y="0"/>
                <wp:lineTo x="0" y="21500"/>
                <wp:lineTo x="21524" y="21500"/>
                <wp:lineTo x="21524" y="0"/>
                <wp:lineTo x="0" y="0"/>
              </wp:wrapPolygon>
            </wp:wrapTight>
            <wp:docPr id="11" name="Picture 11" descr="C:\Users\Josh\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AppData\Local\Temp\msohtmlclip1\02\clip_image0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7320" cy="2755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91918" w14:textId="77777777" w:rsidR="002C63EE" w:rsidRDefault="002C63EE" w:rsidP="00FA0564">
      <w:pPr>
        <w:spacing w:line="480" w:lineRule="auto"/>
      </w:pPr>
    </w:p>
    <w:p w14:paraId="16D46F0F" w14:textId="77777777" w:rsidR="002C63EE" w:rsidRDefault="002C63EE" w:rsidP="00FA0564">
      <w:pPr>
        <w:spacing w:line="480" w:lineRule="auto"/>
      </w:pPr>
    </w:p>
    <w:p w14:paraId="6EB554E8" w14:textId="77777777" w:rsidR="002C63EE" w:rsidRDefault="002C63EE" w:rsidP="00FA0564">
      <w:pPr>
        <w:spacing w:line="480" w:lineRule="auto"/>
      </w:pPr>
    </w:p>
    <w:p w14:paraId="3D874CE8" w14:textId="77777777" w:rsidR="002C63EE" w:rsidRDefault="002C63EE" w:rsidP="00FA0564">
      <w:pPr>
        <w:spacing w:line="480" w:lineRule="auto"/>
      </w:pPr>
    </w:p>
    <w:p w14:paraId="0A9E273E" w14:textId="77777777" w:rsidR="002C63EE" w:rsidRDefault="002C63EE" w:rsidP="00FA0564">
      <w:pPr>
        <w:spacing w:line="480" w:lineRule="auto"/>
      </w:pPr>
    </w:p>
    <w:p w14:paraId="70542985" w14:textId="77777777" w:rsidR="002C63EE" w:rsidRDefault="002C63EE" w:rsidP="00FA0564">
      <w:pPr>
        <w:spacing w:line="480" w:lineRule="auto"/>
      </w:pPr>
    </w:p>
    <w:p w14:paraId="67C9D5C4" w14:textId="77777777" w:rsidR="00FA0564" w:rsidRDefault="00FA0564" w:rsidP="00FA0564">
      <w:pPr>
        <w:spacing w:line="480" w:lineRule="auto"/>
      </w:pPr>
    </w:p>
    <w:p w14:paraId="451AA32F" w14:textId="77777777" w:rsidR="00B95C4B" w:rsidRDefault="002C63EE" w:rsidP="00FA0564">
      <w:pPr>
        <w:spacing w:line="480" w:lineRule="auto"/>
        <w:rPr>
          <w:rFonts w:asciiTheme="majorHAnsi" w:hAnsiTheme="majorHAnsi"/>
          <w:color w:val="438086" w:themeColor="accent2"/>
          <w:sz w:val="32"/>
          <w:szCs w:val="32"/>
        </w:rPr>
      </w:pPr>
      <w:r w:rsidRPr="00C97D77">
        <w:lastRenderedPageBreak/>
        <w:t>Each oval is a node that can be called. BusinessCard is the root node and has three child nodes: Name, Phone, and Email. This three nodes are siblings of each other and their parent node is BusinessCard. This tree can be traversed by using methods such as getFirstChild(), getNextChild(), getLastChild(), nodeValue(), etc. In addition, the attributes of elements can be retrieved through the getAttribute() method. By employing each of these methods, we are able to traverse through a DOM tree retrieving the information we need from the XML file. DOM trees are generated in this report to pull information in from XML files as well as to write information out to files in the proper XML format.</w:t>
      </w:r>
      <w:r w:rsidR="00B95C4B">
        <w:br w:type="page"/>
      </w:r>
    </w:p>
    <w:p w14:paraId="29F319E4" w14:textId="77777777" w:rsidR="00C303AA" w:rsidRDefault="00B95C4B" w:rsidP="00C303AA">
      <w:pPr>
        <w:pStyle w:val="Heading1"/>
      </w:pPr>
      <w:bookmarkStart w:id="15" w:name="_Toc288395872"/>
      <w:r>
        <w:rPr>
          <w:noProof/>
          <w:lang w:eastAsia="en-US"/>
        </w:rPr>
        <w:lastRenderedPageBreak/>
        <w:drawing>
          <wp:anchor distT="0" distB="0" distL="114300" distR="114300" simplePos="0" relativeHeight="251671040" behindDoc="0" locked="0" layoutInCell="1" allowOverlap="1" wp14:anchorId="3683E310" wp14:editId="7CAAABB5">
            <wp:simplePos x="0" y="0"/>
            <wp:positionH relativeFrom="column">
              <wp:posOffset>-227330</wp:posOffset>
            </wp:positionH>
            <wp:positionV relativeFrom="paragraph">
              <wp:posOffset>350520</wp:posOffset>
            </wp:positionV>
            <wp:extent cx="5939790" cy="7680960"/>
            <wp:effectExtent l="0" t="0" r="3810" b="0"/>
            <wp:wrapSquare wrapText="bothSides"/>
            <wp:docPr id="4" name="Picture 4" descr="E:\Newsbin Downloads\Documents\SSE 554 Project2\XMLIOTest\XMLIO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Newsbin Downloads\Documents\SSE 554 Project2\XMLIOTest\XMLIOTest-page-0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14:sizeRelH relativeFrom="page">
              <wp14:pctWidth>0</wp14:pctWidth>
            </wp14:sizeRelH>
            <wp14:sizeRelV relativeFrom="page">
              <wp14:pctHeight>0</wp14:pctHeight>
            </wp14:sizeRelV>
          </wp:anchor>
        </w:drawing>
      </w:r>
      <w:r w:rsidR="00C303AA">
        <w:t xml:space="preserve">Appendix </w:t>
      </w:r>
      <w:r w:rsidR="00756A42">
        <w:t>I</w:t>
      </w:r>
      <w:r w:rsidR="00C303AA">
        <w:t xml:space="preserve"> Full Unit Testing Code</w:t>
      </w:r>
      <w:bookmarkEnd w:id="15"/>
    </w:p>
    <w:p w14:paraId="6E35152B" w14:textId="77777777" w:rsidR="00C303AA" w:rsidRDefault="00B95C4B" w:rsidP="00C303AA">
      <w:r>
        <w:rPr>
          <w:noProof/>
          <w:lang w:eastAsia="en-US"/>
        </w:rPr>
        <w:lastRenderedPageBreak/>
        <w:drawing>
          <wp:inline distT="0" distB="0" distL="0" distR="0" wp14:anchorId="3E3EEDBB" wp14:editId="0F32EDD6">
            <wp:extent cx="5939790" cy="7680960"/>
            <wp:effectExtent l="0" t="0" r="3810" b="0"/>
            <wp:docPr id="5" name="Picture 5" descr="E:\Newsbin Downloads\Documents\SSE 554 Project2\XMLIOTest\XMLIO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E:\Newsbin Downloads\Documents\SSE 554 Project2\XMLIOTest\XMLIOTest-page-00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057A0E8E" w14:textId="77777777" w:rsidR="00505131" w:rsidRDefault="00B95C4B" w:rsidP="00505131">
      <w:r>
        <w:br w:type="page"/>
      </w:r>
      <w:r>
        <w:rPr>
          <w:noProof/>
          <w:lang w:eastAsia="en-US"/>
        </w:rPr>
        <w:lastRenderedPageBreak/>
        <w:drawing>
          <wp:inline distT="0" distB="0" distL="0" distR="0" wp14:anchorId="2FDAE87C" wp14:editId="7C15AA4B">
            <wp:extent cx="5939790" cy="7680960"/>
            <wp:effectExtent l="0" t="0" r="3810" b="0"/>
            <wp:docPr id="6" name="Picture 6" descr="E:\Newsbin Downloads\Documents\SSE 554 Project2\XMLIOTest\XMLIOTes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E:\Newsbin Downloads\Documents\SSE 554 Project2\XMLIOTest\XMLIOTest-page-0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rsidR="00BC7DC2">
        <w:rPr>
          <w:noProof/>
          <w:lang w:eastAsia="en-US"/>
        </w:rPr>
        <w:lastRenderedPageBreak/>
        <w:drawing>
          <wp:inline distT="0" distB="0" distL="0" distR="0" wp14:anchorId="663309DD" wp14:editId="4F0E3E9F">
            <wp:extent cx="5939790" cy="7680960"/>
            <wp:effectExtent l="0" t="0" r="3810" b="0"/>
            <wp:docPr id="7" name="Picture 7" descr="E:\Newsbin Downloads\Documents\SSE 554 Project2\AccountTest\AccountTes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Newsbin Downloads\Documents\SSE 554 Project2\AccountTest\AccountTest-page-0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368D21D9" w14:textId="77777777" w:rsidR="00505131" w:rsidRDefault="00505131">
      <w:r>
        <w:br w:type="page"/>
      </w:r>
    </w:p>
    <w:p w14:paraId="5F584784" w14:textId="77777777" w:rsidR="00BC7DC2" w:rsidRDefault="00BC7DC2">
      <w:pPr>
        <w:rPr>
          <w:rFonts w:asciiTheme="majorHAnsi" w:hAnsiTheme="majorHAnsi"/>
          <w:color w:val="438086" w:themeColor="accent2"/>
          <w:sz w:val="32"/>
          <w:szCs w:val="32"/>
        </w:rPr>
      </w:pPr>
      <w:r>
        <w:rPr>
          <w:noProof/>
          <w:lang w:eastAsia="en-US"/>
        </w:rPr>
        <w:lastRenderedPageBreak/>
        <w:drawing>
          <wp:inline distT="0" distB="0" distL="0" distR="0" wp14:anchorId="708543B5" wp14:editId="438370D0">
            <wp:extent cx="5939790" cy="7680960"/>
            <wp:effectExtent l="0" t="0" r="3810" b="0"/>
            <wp:docPr id="8" name="Picture 8" descr="E:\Newsbin Downloads\Documents\SSE 554 Project2\AccountTest\AccountTes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Newsbin Downloads\Documents\SSE 554 Project2\AccountTest\AccountTest-page-00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r>
        <w:br w:type="page"/>
      </w:r>
    </w:p>
    <w:p w14:paraId="58BC69F2" w14:textId="77777777" w:rsidR="00C303AA" w:rsidRDefault="00756A42" w:rsidP="00505131">
      <w:pPr>
        <w:pStyle w:val="Heading1"/>
      </w:pPr>
      <w:bookmarkStart w:id="16" w:name="_Toc288395873"/>
      <w:r>
        <w:lastRenderedPageBreak/>
        <w:t xml:space="preserve">Appendix </w:t>
      </w:r>
      <w:r w:rsidR="00C303AA">
        <w:t>II Source Code</w:t>
      </w:r>
      <w:bookmarkEnd w:id="16"/>
    </w:p>
    <w:p w14:paraId="4F393E55" w14:textId="77777777" w:rsidR="004F518B" w:rsidRDefault="003E2607" w:rsidP="004F518B">
      <w:r>
        <w:rPr>
          <w:noProof/>
          <w:lang w:eastAsia="en-US"/>
        </w:rPr>
        <w:drawing>
          <wp:inline distT="0" distB="0" distL="0" distR="0" wp14:anchorId="248BB15B" wp14:editId="1E1FC913">
            <wp:extent cx="5939790" cy="7680960"/>
            <wp:effectExtent l="0" t="0" r="3810" b="0"/>
            <wp:docPr id="9" name="Picture 9" descr="E:\Newsbin Downloads\Documents\SSE 554 Project2\Account\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E:\Newsbin Downloads\Documents\SSE 554 Project2\Account\Account-page-0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62191F6A" w14:textId="77777777" w:rsidR="003E2607" w:rsidRDefault="003E2607" w:rsidP="004F518B">
      <w:r>
        <w:rPr>
          <w:noProof/>
          <w:lang w:eastAsia="en-US"/>
        </w:rPr>
        <w:lastRenderedPageBreak/>
        <w:drawing>
          <wp:inline distT="0" distB="0" distL="0" distR="0" wp14:anchorId="4471AFA6" wp14:editId="586C53A9">
            <wp:extent cx="5939790" cy="7680960"/>
            <wp:effectExtent l="0" t="0" r="3810" b="0"/>
            <wp:docPr id="10" name="Picture 10" descr="E:\Newsbin Downloads\Documents\SSE 554 Project2\Account\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Newsbin Downloads\Documents\SSE 554 Project2\Account\Account-page-00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7680960"/>
                    </a:xfrm>
                    <a:prstGeom prst="rect">
                      <a:avLst/>
                    </a:prstGeom>
                    <a:noFill/>
                    <a:ln>
                      <a:noFill/>
                    </a:ln>
                  </pic:spPr>
                </pic:pic>
              </a:graphicData>
            </a:graphic>
          </wp:inline>
        </w:drawing>
      </w:r>
    </w:p>
    <w:p w14:paraId="78D70BDB" w14:textId="77777777" w:rsidR="00691B24" w:rsidRDefault="00691B24" w:rsidP="004F518B"/>
    <w:p w14:paraId="6CEED567" w14:textId="77777777" w:rsidR="00691B24" w:rsidRDefault="00691B24" w:rsidP="004F518B">
      <w:r>
        <w:rPr>
          <w:noProof/>
          <w:lang w:eastAsia="en-US"/>
        </w:rPr>
        <w:lastRenderedPageBreak/>
        <w:drawing>
          <wp:inline distT="0" distB="0" distL="0" distR="0" wp14:anchorId="4ED26ADC" wp14:editId="795A6C69">
            <wp:extent cx="5936615" cy="7683500"/>
            <wp:effectExtent l="0" t="0" r="6985" b="0"/>
            <wp:docPr id="17" name="Picture 17" descr="E:\Newsbin Downloads\Documents\SSE 554 Project2\account.xml\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Newsbin Downloads\Documents\SSE 554 Project2\account.xml\account.xml-page-00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CFDE6F7" wp14:editId="53925E15">
            <wp:extent cx="5936615" cy="7683500"/>
            <wp:effectExtent l="0" t="0" r="6985" b="0"/>
            <wp:docPr id="18" name="Picture 18" descr="E:\Newsbin Downloads\Documents\SSE 554 Project2\account.xml\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Newsbin Downloads\Documents\SSE 554 Project2\account.xml\account.xml-page-00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13028FE" wp14:editId="1FA15831">
            <wp:extent cx="5936615" cy="7683500"/>
            <wp:effectExtent l="0" t="0" r="6985" b="0"/>
            <wp:docPr id="19" name="Picture 19" descr="E:\Newsbin Downloads\Documents\SSE 554 Project2\addAccount.xml\addAccoun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Newsbin Downloads\Documents\SSE 554 Project2\addAccount.xml\addAccount.xml-page-0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BC100F5" wp14:editId="064E707A">
            <wp:extent cx="5936615" cy="7683500"/>
            <wp:effectExtent l="0" t="0" r="6985" b="0"/>
            <wp:docPr id="20" name="Picture 20" descr="E:\Newsbin Downloads\Documents\SSE 554 Project2\addAccount.xml\addAccount.xml-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Newsbin Downloads\Documents\SSE 554 Project2\addAccount.xml\addAccount.xml-page-0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A3DB803" wp14:editId="7CC90DB3">
            <wp:extent cx="5936615" cy="7683500"/>
            <wp:effectExtent l="0" t="0" r="6985" b="0"/>
            <wp:docPr id="21" name="Picture 21" descr="E:\Newsbin Downloads\Documents\SSE 554 Project2\addAccount.xml\addAccount.xml-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Newsbin Downloads\Documents\SSE 554 Project2\addAccount.xml\addAccount.xml-page-00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1F7839" wp14:editId="7A5407A2">
            <wp:extent cx="5936615" cy="7683500"/>
            <wp:effectExtent l="0" t="0" r="6985" b="0"/>
            <wp:docPr id="22" name="Picture 22" descr="E:\Newsbin Downloads\Documents\SSE 554 Project2\bank\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ewsbin Downloads\Documents\SSE 554 Project2\bank\bank-page-00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4B5C565" wp14:editId="4C626AC3">
            <wp:extent cx="5936615" cy="7683500"/>
            <wp:effectExtent l="0" t="0" r="6985" b="0"/>
            <wp:docPr id="24" name="Picture 24" descr="E:\Newsbin Downloads\Documents\SSE 554 Project2\bank\bank-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E:\Newsbin Downloads\Documents\SSE 554 Project2\bank\bank-page-0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76A6A815" wp14:editId="728B2762">
            <wp:extent cx="5936615" cy="7683500"/>
            <wp:effectExtent l="0" t="0" r="6985" b="0"/>
            <wp:docPr id="26" name="Picture 26" descr="E:\Newsbin Downloads\Documents\SSE 554 Project2\BasicBank\BasicBank-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Newsbin Downloads\Documents\SSE 554 Project2\BasicBank\BasicBank-page-00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217DD292" w14:textId="77777777" w:rsidR="00691B24" w:rsidRDefault="00691B24" w:rsidP="004F518B"/>
    <w:p w14:paraId="7303F225" w14:textId="77777777" w:rsidR="00691B24" w:rsidRDefault="00691B24" w:rsidP="004F518B">
      <w:r>
        <w:rPr>
          <w:noProof/>
          <w:lang w:eastAsia="en-US"/>
        </w:rPr>
        <w:lastRenderedPageBreak/>
        <w:drawing>
          <wp:inline distT="0" distB="0" distL="0" distR="0" wp14:anchorId="5F72E13F" wp14:editId="55381776">
            <wp:extent cx="5936615" cy="7683500"/>
            <wp:effectExtent l="0" t="0" r="6985" b="0"/>
            <wp:docPr id="27" name="Picture 27" descr="E:\Newsbin Downloads\Documents\SSE 554 Project2\CheckingAccount\Checking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Newsbin Downloads\Documents\SSE 554 Project2\CheckingAccount\CheckingAccount-page-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63E8E115" wp14:editId="780FCCF3">
            <wp:extent cx="5936615" cy="7683500"/>
            <wp:effectExtent l="0" t="0" r="6985" b="0"/>
            <wp:docPr id="28" name="Picture 28" descr="E:\Newsbin Downloads\Documents\SSE 554 Project2\CheckingAccount\Checking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Newsbin Downloads\Documents\SSE 554 Project2\CheckingAccount\CheckingAccount-page-00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96D5DBD" w14:textId="77777777" w:rsidR="00691B24" w:rsidRDefault="00691B24" w:rsidP="004F518B"/>
    <w:p w14:paraId="73B215DE" w14:textId="77777777" w:rsidR="00691B24" w:rsidRDefault="00691B24" w:rsidP="004F518B">
      <w:r>
        <w:rPr>
          <w:noProof/>
          <w:lang w:eastAsia="en-US"/>
        </w:rPr>
        <w:lastRenderedPageBreak/>
        <w:drawing>
          <wp:inline distT="0" distB="0" distL="0" distR="0" wp14:anchorId="11367CD1" wp14:editId="725F1F30">
            <wp:extent cx="5936615" cy="7683500"/>
            <wp:effectExtent l="0" t="0" r="6985" b="0"/>
            <wp:docPr id="29" name="Picture 29" descr="E:\Newsbin Downloads\Documents\SSE 554 Project2\gridbag\gridbag-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Newsbin Downloads\Documents\SSE 554 Project2\gridbag\gridbag-page-00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63C564B" wp14:editId="13C75DC8">
            <wp:extent cx="5936615" cy="7683500"/>
            <wp:effectExtent l="0" t="0" r="6985" b="0"/>
            <wp:docPr id="30" name="Picture 30" descr="E:\Newsbin Downloads\Documents\SSE 554 Project2\gridbag\gridbag-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E:\Newsbin Downloads\Documents\SSE 554 Project2\gridbag\gridbag-page-00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11FDC962" w14:textId="77777777" w:rsidR="00691B24" w:rsidRDefault="00691B24" w:rsidP="004F518B"/>
    <w:p w14:paraId="50235F16" w14:textId="77777777" w:rsidR="00691B24" w:rsidRDefault="00691B24" w:rsidP="004F518B">
      <w:r>
        <w:rPr>
          <w:noProof/>
          <w:lang w:eastAsia="en-US"/>
        </w:rPr>
        <w:lastRenderedPageBreak/>
        <w:drawing>
          <wp:inline distT="0" distB="0" distL="0" distR="0" wp14:anchorId="62656FA9" wp14:editId="68799476">
            <wp:extent cx="5936615" cy="7683500"/>
            <wp:effectExtent l="0" t="0" r="6985" b="0"/>
            <wp:docPr id="31" name="Picture 31" descr="E:\Newsbin Downloads\Documents\SSE 554 Project2\interest.xml\interest.xml-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E:\Newsbin Downloads\Documents\SSE 554 Project2\interest.xml\interest.xml-page-0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803A874" w14:textId="77777777" w:rsidR="00691B24" w:rsidRDefault="00691B24" w:rsidP="004F518B">
      <w:r>
        <w:rPr>
          <w:noProof/>
          <w:lang w:eastAsia="en-US"/>
        </w:rPr>
        <w:lastRenderedPageBreak/>
        <w:drawing>
          <wp:inline distT="0" distB="0" distL="0" distR="0" wp14:anchorId="1B416C8E" wp14:editId="37EE3677">
            <wp:extent cx="5936615" cy="7683500"/>
            <wp:effectExtent l="0" t="0" r="6985" b="0"/>
            <wp:docPr id="32" name="Picture 32" descr="E:\Newsbin Downloads\Documents\SSE 554 Project2\login\logi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E:\Newsbin Downloads\Documents\SSE 554 Project2\login\login-page-00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48AC3385" wp14:editId="11414950">
            <wp:extent cx="5936615" cy="7683500"/>
            <wp:effectExtent l="0" t="0" r="6985" b="0"/>
            <wp:docPr id="33" name="Picture 33" descr="E:\Newsbin Downloads\Documents\SSE 554 Project2\login\login-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E:\Newsbin Downloads\Documents\SSE 554 Project2\login\login-page-00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10A64D4B" wp14:editId="56EFF7CF">
            <wp:extent cx="5936615" cy="7683500"/>
            <wp:effectExtent l="0" t="0" r="6985" b="0"/>
            <wp:docPr id="34" name="Picture 34" descr="E:\Newsbin Downloads\Documents\SSE 554 Project2\login\login-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E:\Newsbin Downloads\Documents\SSE 554 Project2\login\login-page-00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F6265B3" w14:textId="77777777" w:rsidR="00691B24" w:rsidRDefault="00691B24" w:rsidP="004F518B">
      <w:pPr>
        <w:rPr>
          <w:noProof/>
          <w:lang w:eastAsia="en-US"/>
        </w:rPr>
      </w:pPr>
      <w:r>
        <w:rPr>
          <w:noProof/>
          <w:lang w:eastAsia="en-US"/>
        </w:rPr>
        <w:lastRenderedPageBreak/>
        <w:drawing>
          <wp:inline distT="0" distB="0" distL="0" distR="0" wp14:anchorId="4F029791" wp14:editId="317D6793">
            <wp:extent cx="5936615" cy="7683500"/>
            <wp:effectExtent l="0" t="0" r="6985" b="0"/>
            <wp:docPr id="35" name="Picture 35" descr="E:\Newsbin Downloads\Documents\SSE 554 Project2\SavingsAccount\SavingsAccount-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E:\Newsbin Downloads\Documents\SSE 554 Project2\SavingsAccount\SavingsAccount-page-0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32FB3A56" wp14:editId="6AF9B71A">
            <wp:extent cx="5936615" cy="7683500"/>
            <wp:effectExtent l="0" t="0" r="6985" b="0"/>
            <wp:docPr id="36" name="Picture 36" descr="E:\Newsbin Downloads\Documents\SSE 554 Project2\SavingsAccount\SavingsAccou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E:\Newsbin Downloads\Documents\SSE 554 Project2\SavingsAccount\SavingsAccount-page-00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noProof/>
          <w:lang w:eastAsia="en-US"/>
        </w:rPr>
        <w:lastRenderedPageBreak/>
        <w:drawing>
          <wp:inline distT="0" distB="0" distL="0" distR="0" wp14:anchorId="08F253B0" wp14:editId="53814880">
            <wp:extent cx="5936615" cy="7683500"/>
            <wp:effectExtent l="0" t="0" r="6985" b="0"/>
            <wp:docPr id="37" name="Picture 37" descr="E:\Newsbin Downloads\Documents\SSE 554 Project2\SavingsAccount\SavingsAccou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E:\Newsbin Downloads\Documents\SSE 554 Project2\SavingsAccount\SavingsAccount-page-00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3CE44BBC" w14:textId="77777777" w:rsidR="00691B24" w:rsidRDefault="00691B24" w:rsidP="004F518B">
      <w:pPr>
        <w:rPr>
          <w:noProof/>
          <w:lang w:eastAsia="en-US"/>
        </w:rPr>
      </w:pPr>
    </w:p>
    <w:p w14:paraId="1D3A3E9F" w14:textId="77777777" w:rsidR="00691B24" w:rsidRDefault="00691B24" w:rsidP="004F518B">
      <w:pPr>
        <w:rPr>
          <w:noProof/>
          <w:lang w:eastAsia="en-US"/>
        </w:rPr>
      </w:pPr>
    </w:p>
    <w:p w14:paraId="5E810CA3" w14:textId="77777777" w:rsidR="00691B24" w:rsidRDefault="00691B24" w:rsidP="004F518B">
      <w:pPr>
        <w:rPr>
          <w:noProof/>
          <w:lang w:eastAsia="en-US"/>
        </w:rPr>
      </w:pPr>
      <w:r>
        <w:rPr>
          <w:noProof/>
          <w:lang w:eastAsia="en-US"/>
        </w:rPr>
        <w:drawing>
          <wp:inline distT="0" distB="0" distL="0" distR="0" wp14:anchorId="21C72DDE" wp14:editId="71376F8B">
            <wp:extent cx="5936615" cy="7683500"/>
            <wp:effectExtent l="0" t="0" r="6985" b="0"/>
            <wp:docPr id="38" name="Picture 38" descr="E:\Newsbin Downloads\Documents\SSE 554 Project2\SavingsAccount\SavingsAccount-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E:\Newsbin Downloads\Documents\SSE 554 Project2\SavingsAccount\SavingsAccount-page-00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p>
    <w:p w14:paraId="75374FBC" w14:textId="65FACF8A" w:rsidR="008640F4" w:rsidRDefault="008640F4" w:rsidP="00F71EBE">
      <w:pPr>
        <w:pStyle w:val="Heading3"/>
      </w:pPr>
      <w:bookmarkStart w:id="17" w:name="_Toc288395874"/>
      <w:r>
        <w:lastRenderedPageBreak/>
        <w:t>Database.java</w:t>
      </w:r>
      <w:bookmarkEnd w:id="17"/>
    </w:p>
    <w:p w14:paraId="3F36A974" w14:textId="34D7DD61" w:rsidR="005243A2" w:rsidRDefault="005243A2" w:rsidP="005243A2">
      <w:pPr>
        <w:tabs>
          <w:tab w:val="left" w:pos="1013"/>
        </w:tabs>
      </w:pPr>
      <w:r>
        <w:rPr>
          <w:noProof/>
          <w:lang w:eastAsia="en-US"/>
        </w:rPr>
        <w:drawing>
          <wp:inline distT="0" distB="0" distL="0" distR="0" wp14:anchorId="56A19610" wp14:editId="5BD0F659">
            <wp:extent cx="5943600" cy="4934083"/>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934083"/>
                    </a:xfrm>
                    <a:prstGeom prst="rect">
                      <a:avLst/>
                    </a:prstGeom>
                    <a:noFill/>
                    <a:ln>
                      <a:noFill/>
                    </a:ln>
                  </pic:spPr>
                </pic:pic>
              </a:graphicData>
            </a:graphic>
          </wp:inline>
        </w:drawing>
      </w:r>
    </w:p>
    <w:p w14:paraId="49B99421" w14:textId="389A932B" w:rsidR="008640F4" w:rsidRDefault="008640F4" w:rsidP="008640F4">
      <w:r>
        <w:rPr>
          <w:noProof/>
          <w:lang w:eastAsia="en-US"/>
        </w:rPr>
        <w:lastRenderedPageBreak/>
        <w:drawing>
          <wp:inline distT="0" distB="0" distL="0" distR="0" wp14:anchorId="106B4D8D" wp14:editId="393E23E3">
            <wp:extent cx="5943600" cy="4288746"/>
            <wp:effectExtent l="0" t="0" r="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288746"/>
                    </a:xfrm>
                    <a:prstGeom prst="rect">
                      <a:avLst/>
                    </a:prstGeom>
                    <a:noFill/>
                    <a:ln>
                      <a:noFill/>
                    </a:ln>
                  </pic:spPr>
                </pic:pic>
              </a:graphicData>
            </a:graphic>
          </wp:inline>
        </w:drawing>
      </w:r>
    </w:p>
    <w:p w14:paraId="055B81A5" w14:textId="5C31C00B" w:rsidR="008640F4" w:rsidRDefault="008640F4" w:rsidP="008640F4">
      <w:pPr>
        <w:tabs>
          <w:tab w:val="left" w:pos="1120"/>
        </w:tabs>
      </w:pPr>
      <w:r>
        <w:rPr>
          <w:noProof/>
          <w:lang w:eastAsia="en-US"/>
        </w:rPr>
        <w:lastRenderedPageBreak/>
        <w:drawing>
          <wp:inline distT="0" distB="0" distL="0" distR="0" wp14:anchorId="2303C3CD" wp14:editId="6F7203F5">
            <wp:extent cx="5943600" cy="6240700"/>
            <wp:effectExtent l="0" t="0" r="0" b="825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6240700"/>
                    </a:xfrm>
                    <a:prstGeom prst="rect">
                      <a:avLst/>
                    </a:prstGeom>
                    <a:noFill/>
                    <a:ln>
                      <a:noFill/>
                    </a:ln>
                  </pic:spPr>
                </pic:pic>
              </a:graphicData>
            </a:graphic>
          </wp:inline>
        </w:drawing>
      </w:r>
    </w:p>
    <w:p w14:paraId="5CF627B9" w14:textId="4804F8E7" w:rsidR="008640F4" w:rsidRDefault="008640F4" w:rsidP="008640F4">
      <w:pPr>
        <w:tabs>
          <w:tab w:val="left" w:pos="1728"/>
        </w:tabs>
      </w:pPr>
      <w:r>
        <w:rPr>
          <w:noProof/>
          <w:lang w:eastAsia="en-US"/>
        </w:rPr>
        <w:lastRenderedPageBreak/>
        <w:drawing>
          <wp:inline distT="0" distB="0" distL="0" distR="0" wp14:anchorId="06E9E647" wp14:editId="241F5015">
            <wp:extent cx="5943600" cy="5682469"/>
            <wp:effectExtent l="0" t="0" r="0" b="762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682469"/>
                    </a:xfrm>
                    <a:prstGeom prst="rect">
                      <a:avLst/>
                    </a:prstGeom>
                    <a:noFill/>
                    <a:ln>
                      <a:noFill/>
                    </a:ln>
                  </pic:spPr>
                </pic:pic>
              </a:graphicData>
            </a:graphic>
          </wp:inline>
        </w:drawing>
      </w:r>
    </w:p>
    <w:p w14:paraId="51ECD040" w14:textId="0588E034" w:rsidR="008640F4" w:rsidRPr="008640F4" w:rsidRDefault="008640F4" w:rsidP="008640F4">
      <w:pPr>
        <w:tabs>
          <w:tab w:val="left" w:pos="1707"/>
        </w:tabs>
      </w:pPr>
      <w:r>
        <w:rPr>
          <w:noProof/>
          <w:lang w:eastAsia="en-US"/>
        </w:rPr>
        <w:lastRenderedPageBreak/>
        <w:drawing>
          <wp:inline distT="0" distB="0" distL="0" distR="0" wp14:anchorId="048B1DBC" wp14:editId="7035C9AA">
            <wp:extent cx="5943600" cy="2981770"/>
            <wp:effectExtent l="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981770"/>
                    </a:xfrm>
                    <a:prstGeom prst="rect">
                      <a:avLst/>
                    </a:prstGeom>
                    <a:noFill/>
                    <a:ln>
                      <a:noFill/>
                    </a:ln>
                  </pic:spPr>
                </pic:pic>
              </a:graphicData>
            </a:graphic>
          </wp:inline>
        </w:drawing>
      </w:r>
    </w:p>
    <w:sectPr w:rsidR="008640F4" w:rsidRPr="008640F4" w:rsidSect="007B4CBF">
      <w:type w:val="continuous"/>
      <w:pgSz w:w="12240" w:h="15840"/>
      <w:pgMar w:top="1440" w:right="1440" w:bottom="1440" w:left="1440" w:header="720" w:footer="720" w:gutter="0"/>
      <w:pgNumType w:start="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820134" w15:done="0"/>
  <w15:commentEx w15:paraId="0874F27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6506DA20" w14:textId="77777777" w:rsidR="000C0E4C" w:rsidRDefault="000C0E4C">
      <w:pPr>
        <w:spacing w:after="0" w:line="240" w:lineRule="auto"/>
      </w:pPr>
      <w:r>
        <w:separator/>
      </w:r>
    </w:p>
  </w:endnote>
  <w:endnote w:type="continuationSeparator" w:id="0">
    <w:p w14:paraId="16A37E8B" w14:textId="77777777" w:rsidR="000C0E4C" w:rsidRDefault="000C0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G明朝B">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HGｺﾞｼｯｸM">
    <w:panose1 w:val="00000000000000000000"/>
    <w:charset w:val="00"/>
    <w:family w:val="roman"/>
    <w:notTrueType/>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7CA83B" w14:textId="77777777" w:rsidR="000C0E4C" w:rsidRDefault="000C0E4C">
    <w:r>
      <w:fldChar w:fldCharType="begin"/>
    </w:r>
    <w:r>
      <w:instrText xml:space="preserve"> PAGE   \* MERGEFORMAT </w:instrText>
    </w:r>
    <w:r>
      <w:fldChar w:fldCharType="separate"/>
    </w:r>
    <w:r w:rsidR="008D3C48">
      <w:rPr>
        <w:noProof/>
      </w:rPr>
      <w:t>8</w:t>
    </w:r>
    <w:r>
      <w:rPr>
        <w:noProof/>
      </w:rP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718"/>
      <w:gridCol w:w="1017"/>
    </w:tblGrid>
    <w:tr w:rsidR="000C0E4C" w14:paraId="66826A61" w14:textId="77777777">
      <w:trPr>
        <w:trHeight w:hRule="exact" w:val="72"/>
      </w:trPr>
      <w:tc>
        <w:tcPr>
          <w:tcW w:w="2718" w:type="dxa"/>
          <w:tcBorders>
            <w:top w:val="single" w:sz="12" w:space="0" w:color="438086" w:themeColor="accent2"/>
            <w:bottom w:val="single" w:sz="2" w:space="0" w:color="438086" w:themeColor="accent2"/>
          </w:tcBorders>
        </w:tcPr>
        <w:p w14:paraId="614EC87B" w14:textId="77777777" w:rsidR="000C0E4C" w:rsidRDefault="000C0E4C">
          <w:pPr>
            <w:pStyle w:val="NoSpacing"/>
          </w:pPr>
        </w:p>
      </w:tc>
      <w:tc>
        <w:tcPr>
          <w:tcW w:w="1017" w:type="dxa"/>
          <w:tcBorders>
            <w:bottom w:val="single" w:sz="2" w:space="0" w:color="438086" w:themeColor="accent2"/>
          </w:tcBorders>
        </w:tcPr>
        <w:p w14:paraId="266E0A00" w14:textId="77777777" w:rsidR="000C0E4C" w:rsidRDefault="000C0E4C">
          <w:pPr>
            <w:pStyle w:val="NoSpacing"/>
          </w:pPr>
        </w:p>
      </w:tc>
    </w:tr>
  </w:tbl>
  <w:p w14:paraId="3437F6E9" w14:textId="77777777" w:rsidR="000C0E4C" w:rsidRDefault="000C0E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99F8D" w14:textId="77777777" w:rsidR="000C0E4C" w:rsidRDefault="000C0E4C">
    <w:pPr>
      <w:jc w:val="right"/>
    </w:pPr>
    <w:r>
      <w:fldChar w:fldCharType="begin"/>
    </w:r>
    <w:r>
      <w:instrText xml:space="preserve"> PAGE   \* MERGEFORMAT </w:instrText>
    </w:r>
    <w:r>
      <w:fldChar w:fldCharType="separate"/>
    </w:r>
    <w:r w:rsidR="008D3C48">
      <w:rPr>
        <w:noProof/>
      </w:rPr>
      <w:t>49</w:t>
    </w:r>
    <w:r>
      <w:rPr>
        <w:noProof/>
      </w:rP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73"/>
      <w:gridCol w:w="2662"/>
    </w:tblGrid>
    <w:tr w:rsidR="000C0E4C" w14:paraId="5805ABFE" w14:textId="77777777">
      <w:trPr>
        <w:trHeight w:hRule="exact" w:val="72"/>
        <w:jc w:val="right"/>
      </w:trPr>
      <w:tc>
        <w:tcPr>
          <w:tcW w:w="1098" w:type="dxa"/>
          <w:tcBorders>
            <w:bottom w:val="single" w:sz="2" w:space="0" w:color="438086" w:themeColor="accent2"/>
          </w:tcBorders>
        </w:tcPr>
        <w:p w14:paraId="56AAE540" w14:textId="77777777" w:rsidR="000C0E4C" w:rsidRDefault="000C0E4C">
          <w:pPr>
            <w:pStyle w:val="NoSpacing"/>
          </w:pPr>
        </w:p>
      </w:tc>
      <w:tc>
        <w:tcPr>
          <w:tcW w:w="2732" w:type="dxa"/>
          <w:tcBorders>
            <w:top w:val="single" w:sz="12" w:space="0" w:color="438086" w:themeColor="accent2"/>
            <w:bottom w:val="single" w:sz="2" w:space="0" w:color="438086" w:themeColor="accent2"/>
          </w:tcBorders>
        </w:tcPr>
        <w:p w14:paraId="752999FE" w14:textId="77777777" w:rsidR="000C0E4C" w:rsidRDefault="000C0E4C">
          <w:pPr>
            <w:pStyle w:val="NoSpacing"/>
          </w:pPr>
        </w:p>
      </w:tc>
    </w:tr>
  </w:tbl>
  <w:p w14:paraId="6CA41FE3" w14:textId="77777777" w:rsidR="000C0E4C" w:rsidRDefault="000C0E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EA7A74B" w14:textId="77777777" w:rsidR="000C0E4C" w:rsidRDefault="000C0E4C">
      <w:pPr>
        <w:spacing w:after="0" w:line="240" w:lineRule="auto"/>
      </w:pPr>
      <w:r>
        <w:separator/>
      </w:r>
    </w:p>
  </w:footnote>
  <w:footnote w:type="continuationSeparator" w:id="0">
    <w:p w14:paraId="4C7CFA62" w14:textId="77777777" w:rsidR="000C0E4C" w:rsidRDefault="000C0E4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07790"/>
      <w:dataBinding w:prefixMappings="xmlns:ns0='http://schemas.openxmlformats.org/package/2006/metadata/core-properties' xmlns:ns1='http://purl.org/dc/elements/1.1/'" w:xpath="/ns0:coreProperties[1]/ns1:creator[1]" w:storeItemID="{6C3C8BC8-F283-45AE-878A-BAB7291924A1}"/>
      <w:text/>
    </w:sdtPr>
    <w:sdtContent>
      <w:p w14:paraId="2B69AE8F" w14:textId="77777777" w:rsidR="000C0E4C" w:rsidRDefault="000C0E4C">
        <w:pPr>
          <w:pStyle w:val="Header"/>
          <w:pBdr>
            <w:bottom w:val="single" w:sz="4" w:space="0" w:color="auto"/>
          </w:pBdr>
        </w:pPr>
        <w:r>
          <w:t>Daryl Ebanks, David May, Josh Deremer, Kei’Shawn Tention</w:t>
        </w:r>
      </w:p>
    </w:sdtContent>
  </w:sdt>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6845816"/>
      <w:dataBinding w:prefixMappings="xmlns:ns0='http://schemas.openxmlformats.org/package/2006/metadata/core-properties' xmlns:ns1='http://purl.org/dc/elements/1.1/'" w:xpath="/ns0:coreProperties[1]/ns1:creator[1]" w:storeItemID="{6C3C8BC8-F283-45AE-878A-BAB7291924A1}"/>
      <w:text/>
    </w:sdtPr>
    <w:sdtContent>
      <w:p w14:paraId="7A22A55B" w14:textId="77777777" w:rsidR="000C0E4C" w:rsidRDefault="000C0E4C">
        <w:pPr>
          <w:pStyle w:val="Header"/>
          <w:pBdr>
            <w:bottom w:val="single" w:sz="4" w:space="0" w:color="auto"/>
          </w:pBdr>
          <w:jc w:val="right"/>
        </w:pPr>
        <w:r>
          <w:t>Daryl Ebanks, David May, Josh Deremer, Kei’Shawn Tention</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C2A6D920"/>
    <w:lvl w:ilvl="0">
      <w:start w:val="1"/>
      <w:numFmt w:val="decimal"/>
      <w:lvlText w:val="%1."/>
      <w:lvlJc w:val="left"/>
      <w:pPr>
        <w:tabs>
          <w:tab w:val="num" w:pos="1800"/>
        </w:tabs>
        <w:ind w:left="1800" w:hanging="360"/>
      </w:pPr>
    </w:lvl>
  </w:abstractNum>
  <w:abstractNum w:abstractNumId="1">
    <w:nsid w:val="FFFFFF7D"/>
    <w:multiLevelType w:val="singleLevel"/>
    <w:tmpl w:val="AA46E614"/>
    <w:lvl w:ilvl="0">
      <w:start w:val="1"/>
      <w:numFmt w:val="decimal"/>
      <w:lvlText w:val="%1."/>
      <w:lvlJc w:val="left"/>
      <w:pPr>
        <w:tabs>
          <w:tab w:val="num" w:pos="1440"/>
        </w:tabs>
        <w:ind w:left="1440" w:hanging="360"/>
      </w:pPr>
    </w:lvl>
  </w:abstractNum>
  <w:abstractNum w:abstractNumId="2">
    <w:nsid w:val="FFFFFF7E"/>
    <w:multiLevelType w:val="singleLevel"/>
    <w:tmpl w:val="1B5E526C"/>
    <w:lvl w:ilvl="0">
      <w:start w:val="1"/>
      <w:numFmt w:val="decimal"/>
      <w:lvlText w:val="%1."/>
      <w:lvlJc w:val="left"/>
      <w:pPr>
        <w:tabs>
          <w:tab w:val="num" w:pos="1080"/>
        </w:tabs>
        <w:ind w:left="1080" w:hanging="360"/>
      </w:pPr>
    </w:lvl>
  </w:abstractNum>
  <w:abstractNum w:abstractNumId="3">
    <w:nsid w:val="FFFFFF7F"/>
    <w:multiLevelType w:val="singleLevel"/>
    <w:tmpl w:val="BBA64556"/>
    <w:lvl w:ilvl="0">
      <w:start w:val="1"/>
      <w:numFmt w:val="decimal"/>
      <w:lvlText w:val="%1."/>
      <w:lvlJc w:val="left"/>
      <w:pPr>
        <w:tabs>
          <w:tab w:val="num" w:pos="720"/>
        </w:tabs>
        <w:ind w:left="720" w:hanging="360"/>
      </w:pPr>
    </w:lvl>
  </w:abstractNum>
  <w:abstractNum w:abstractNumId="4">
    <w:nsid w:val="FFFFFF80"/>
    <w:multiLevelType w:val="singleLevel"/>
    <w:tmpl w:val="55EA7C8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7326DB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D3A6BF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E0E3EE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EF4EB12"/>
    <w:lvl w:ilvl="0">
      <w:start w:val="1"/>
      <w:numFmt w:val="decimal"/>
      <w:lvlText w:val="%1."/>
      <w:lvlJc w:val="left"/>
      <w:pPr>
        <w:tabs>
          <w:tab w:val="num" w:pos="360"/>
        </w:tabs>
        <w:ind w:left="360" w:hanging="360"/>
      </w:pPr>
    </w:lvl>
  </w:abstractNum>
  <w:abstractNum w:abstractNumId="9">
    <w:nsid w:val="FFFFFF89"/>
    <w:multiLevelType w:val="singleLevel"/>
    <w:tmpl w:val="F68872E2"/>
    <w:lvl w:ilvl="0">
      <w:start w:val="1"/>
      <w:numFmt w:val="bullet"/>
      <w:lvlText w:val=""/>
      <w:lvlJc w:val="left"/>
      <w:pPr>
        <w:tabs>
          <w:tab w:val="num" w:pos="360"/>
        </w:tabs>
        <w:ind w:left="360" w:hanging="360"/>
      </w:pPr>
      <w:rPr>
        <w:rFonts w:ascii="Symbol" w:hAnsi="Symbol" w:hint="default"/>
      </w:rPr>
    </w:lvl>
  </w:abstractNum>
  <w:abstractNum w:abstractNumId="10">
    <w:nsid w:val="005D11A9"/>
    <w:multiLevelType w:val="multilevel"/>
    <w:tmpl w:val="33B056D0"/>
    <w:numStyleLink w:val="UrbanBulletedList"/>
  </w:abstractNum>
  <w:abstractNum w:abstractNumId="11">
    <w:nsid w:val="0EDC38E4"/>
    <w:multiLevelType w:val="multilevel"/>
    <w:tmpl w:val="33B056D0"/>
    <w:numStyleLink w:val="UrbanBulletedList"/>
  </w:abstractNum>
  <w:abstractNum w:abstractNumId="12">
    <w:nsid w:val="124B7CF1"/>
    <w:multiLevelType w:val="multilevel"/>
    <w:tmpl w:val="7AC6A14E"/>
    <w:styleLink w:val="UrbanNumberedList"/>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9BE3A5C"/>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4">
    <w:nsid w:val="1A6C5517"/>
    <w:multiLevelType w:val="multilevel"/>
    <w:tmpl w:val="7AC6A14E"/>
    <w:numStyleLink w:val="UrbanNumberedList"/>
  </w:abstractNum>
  <w:abstractNum w:abstractNumId="15">
    <w:nsid w:val="1DDE73E0"/>
    <w:multiLevelType w:val="multilevel"/>
    <w:tmpl w:val="33B056D0"/>
    <w:numStyleLink w:val="UrbanBulletedList"/>
  </w:abstractNum>
  <w:abstractNum w:abstractNumId="16">
    <w:nsid w:val="251A0F72"/>
    <w:multiLevelType w:val="multilevel"/>
    <w:tmpl w:val="7AC6A14E"/>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7">
    <w:nsid w:val="308C1F36"/>
    <w:multiLevelType w:val="hybridMultilevel"/>
    <w:tmpl w:val="3AE83DDC"/>
    <w:lvl w:ilvl="0" w:tplc="0409000F">
      <w:start w:val="1"/>
      <w:numFmt w:val="decimal"/>
      <w:lvlText w:val="%1."/>
      <w:lvlJc w:val="left"/>
      <w:pPr>
        <w:ind w:left="1440" w:hanging="360"/>
      </w:pPr>
    </w:lvl>
    <w:lvl w:ilvl="1" w:tplc="84D2ED82">
      <w:start w:val="1"/>
      <w:numFmt w:val="lowerLetter"/>
      <w:lvlText w:val="%2."/>
      <w:lvlJc w:val="left"/>
      <w:pPr>
        <w:ind w:left="2160" w:hanging="360"/>
      </w:pPr>
      <w:rPr>
        <w:color w:val="424456" w:themeColor="text2"/>
      </w:rPr>
    </w:lvl>
    <w:lvl w:ilvl="2" w:tplc="553E7D70">
      <w:start w:val="1"/>
      <w:numFmt w:val="lowerRoman"/>
      <w:lvlText w:val="%3."/>
      <w:lvlJc w:val="right"/>
      <w:pPr>
        <w:ind w:left="2880" w:hanging="180"/>
      </w:pPr>
      <w:rPr>
        <w:color w:val="424456" w:themeColor="text2"/>
      </w:rPr>
    </w:lvl>
    <w:lvl w:ilvl="3" w:tplc="DEE48288">
      <w:start w:val="1"/>
      <w:numFmt w:val="decimal"/>
      <w:lvlText w:val="%4."/>
      <w:lvlJc w:val="left"/>
      <w:pPr>
        <w:ind w:left="3600" w:hanging="360"/>
      </w:pPr>
      <w:rPr>
        <w:color w:val="424456" w:themeColor="text2"/>
      </w:r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nsid w:val="337258A5"/>
    <w:multiLevelType w:val="hybridMultilevel"/>
    <w:tmpl w:val="FA4CE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E71CD9"/>
    <w:multiLevelType w:val="hybridMultilevel"/>
    <w:tmpl w:val="39D65854"/>
    <w:lvl w:ilvl="0" w:tplc="07525450">
      <w:start w:val="1"/>
      <w:numFmt w:val="bullet"/>
      <w:lvlText w:val=""/>
      <w:lvlJc w:val="left"/>
      <w:pPr>
        <w:ind w:left="1440" w:hanging="360"/>
      </w:pPr>
      <w:rPr>
        <w:rFonts w:ascii="Symbol" w:hAnsi="Symbol" w:cs="Symbol" w:hint="default"/>
        <w:color w:val="A04DA3" w:themeColor="accent3"/>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nsid w:val="36A80E22"/>
    <w:multiLevelType w:val="hybridMultilevel"/>
    <w:tmpl w:val="CF765A9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3D9C46A3"/>
    <w:multiLevelType w:val="multilevel"/>
    <w:tmpl w:val="33B056D0"/>
    <w:styleLink w:val="UrbanBulletedList"/>
    <w:lvl w:ilvl="0">
      <w:start w:val="1"/>
      <w:numFmt w:val="bullet"/>
      <w:pStyle w:val="Bullet1"/>
      <w:lvlText w:val=""/>
      <w:lvlJc w:val="left"/>
      <w:pPr>
        <w:ind w:left="216" w:hanging="216"/>
      </w:pPr>
      <w:rPr>
        <w:rFonts w:ascii="Symbol" w:hAnsi="Symbol" w:hint="default"/>
        <w:b w:val="0"/>
        <w:i w:val="0"/>
        <w:color w:val="A04DA3" w:themeColor="accent3"/>
        <w:sz w:val="18"/>
      </w:rPr>
    </w:lvl>
    <w:lvl w:ilvl="1">
      <w:start w:val="1"/>
      <w:numFmt w:val="bullet"/>
      <w:pStyle w:val="Bullet2"/>
      <w:lvlText w:val=""/>
      <w:lvlJc w:val="left"/>
      <w:pPr>
        <w:ind w:left="461" w:hanging="216"/>
      </w:pPr>
      <w:rPr>
        <w:rFonts w:ascii="Wingdings" w:hAnsi="Wingdings" w:hint="default"/>
        <w:b w:val="0"/>
        <w:i w:val="0"/>
        <w:color w:val="438086" w:themeColor="accent2"/>
        <w:sz w:val="12"/>
      </w:rPr>
    </w:lvl>
    <w:lvl w:ilvl="2">
      <w:start w:val="1"/>
      <w:numFmt w:val="bullet"/>
      <w:pStyle w:val="Bullet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2">
    <w:nsid w:val="40B17DB9"/>
    <w:multiLevelType w:val="hybridMultilevel"/>
    <w:tmpl w:val="A0BE2AD0"/>
    <w:lvl w:ilvl="0" w:tplc="C4045840">
      <w:start w:val="1"/>
      <w:numFmt w:val="decimal"/>
      <w:lvlText w:val="%1."/>
      <w:lvlJc w:val="left"/>
      <w:pPr>
        <w:ind w:left="720" w:hanging="360"/>
      </w:pPr>
      <w:rPr>
        <w:rFonts w:asciiTheme="majorHAnsi" w:hAnsiTheme="majorHAnsi" w:hint="default"/>
        <w:color w:val="325F64" w:themeColor="accent2" w:themeShade="BF"/>
        <w:sz w:val="18"/>
        <w:szCs w:val="18"/>
        <w:u w:val="none"/>
      </w:rPr>
    </w:lvl>
    <w:lvl w:ilvl="1" w:tplc="098C87B0">
      <w:start w:val="1"/>
      <w:numFmt w:val="lowerLetter"/>
      <w:lvlText w:val="%2."/>
      <w:lvlJc w:val="left"/>
      <w:pPr>
        <w:ind w:left="1440" w:hanging="360"/>
      </w:pPr>
      <w:rPr>
        <w:color w:val="438086" w:themeColor="accent2"/>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C57BC7"/>
    <w:multiLevelType w:val="hybridMultilevel"/>
    <w:tmpl w:val="5064A2F4"/>
    <w:lvl w:ilvl="0" w:tplc="BDC83ACC">
      <w:start w:val="1"/>
      <w:numFmt w:val="bullet"/>
      <w:lvlText w:val=""/>
      <w:lvlJc w:val="left"/>
      <w:pPr>
        <w:ind w:left="720" w:hanging="360"/>
      </w:pPr>
      <w:rPr>
        <w:rFonts w:ascii="Wingdings" w:hAnsi="Wingdings" w:cs="Wingdings" w:hint="default"/>
        <w:color w:val="325F64" w:themeColor="accent2" w:themeShade="BF"/>
        <w:sz w:val="16"/>
        <w:szCs w:val="16"/>
      </w:rPr>
    </w:lvl>
    <w:lvl w:ilvl="1" w:tplc="E896886C">
      <w:start w:val="1"/>
      <w:numFmt w:val="bullet"/>
      <w:lvlText w:val=""/>
      <w:lvlJc w:val="left"/>
      <w:pPr>
        <w:ind w:left="1440" w:hanging="360"/>
      </w:pPr>
      <w:rPr>
        <w:rFonts w:ascii="Wingdings" w:hAnsi="Wingdings" w:cs="Wingdings" w:hint="default"/>
        <w:color w:val="438086" w:themeColor="accent2"/>
        <w:sz w:val="16"/>
        <w:szCs w:val="16"/>
      </w:rPr>
    </w:lvl>
    <w:lvl w:ilvl="2" w:tplc="13C0FDF8">
      <w:start w:val="1"/>
      <w:numFmt w:val="bullet"/>
      <w:lvlText w:val=""/>
      <w:lvlJc w:val="left"/>
      <w:pPr>
        <w:ind w:left="2160" w:hanging="360"/>
      </w:pPr>
      <w:rPr>
        <w:rFonts w:ascii="Wingdings" w:hAnsi="Wingdings" w:cs="Wingdings" w:hint="default"/>
        <w:color w:val="83BBC1" w:themeColor="accent2" w:themeTint="99"/>
        <w:sz w:val="16"/>
        <w:szCs w:val="16"/>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nsid w:val="48785B94"/>
    <w:multiLevelType w:val="multilevel"/>
    <w:tmpl w:val="33B056D0"/>
    <w:lvl w:ilvl="0">
      <w:start w:val="1"/>
      <w:numFmt w:val="bullet"/>
      <w:lvlText w:val=""/>
      <w:lvlJc w:val="left"/>
      <w:pPr>
        <w:ind w:left="216" w:hanging="216"/>
      </w:pPr>
      <w:rPr>
        <w:rFonts w:ascii="Symbol" w:hAnsi="Symbol" w:hint="default"/>
        <w:b w:val="0"/>
        <w:i w:val="0"/>
        <w:color w:val="A04DA3" w:themeColor="accent3"/>
        <w:sz w:val="18"/>
      </w:rPr>
    </w:lvl>
    <w:lvl w:ilvl="1">
      <w:start w:val="1"/>
      <w:numFmt w:val="bullet"/>
      <w:lvlText w:val=""/>
      <w:lvlJc w:val="left"/>
      <w:pPr>
        <w:ind w:left="461" w:hanging="216"/>
      </w:pPr>
      <w:rPr>
        <w:rFonts w:ascii="Wingdings" w:hAnsi="Wingdings" w:hint="default"/>
        <w:b w:val="0"/>
        <w:i w:val="0"/>
        <w:color w:val="438086" w:themeColor="accent2"/>
        <w:sz w:val="12"/>
      </w:rPr>
    </w:lvl>
    <w:lvl w:ilvl="2">
      <w:start w:val="1"/>
      <w:numFmt w:val="bullet"/>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25">
    <w:nsid w:val="63E8022B"/>
    <w:multiLevelType w:val="multilevel"/>
    <w:tmpl w:val="33B056D0"/>
    <w:numStyleLink w:val="UrbanBulletedList"/>
  </w:abstractNum>
  <w:abstractNum w:abstractNumId="26">
    <w:nsid w:val="64025E1E"/>
    <w:multiLevelType w:val="hybridMultilevel"/>
    <w:tmpl w:val="F64EA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0D0B31"/>
    <w:multiLevelType w:val="multilevel"/>
    <w:tmpl w:val="7AC6A14E"/>
    <w:numStyleLink w:val="UrbanNumberedList"/>
  </w:abstractNum>
  <w:abstractNum w:abstractNumId="28">
    <w:nsid w:val="72817FF1"/>
    <w:multiLevelType w:val="hybridMultilevel"/>
    <w:tmpl w:val="702CD21C"/>
    <w:lvl w:ilvl="0" w:tplc="07525450">
      <w:start w:val="1"/>
      <w:numFmt w:val="bullet"/>
      <w:lvlText w:val=""/>
      <w:lvlJc w:val="left"/>
      <w:pPr>
        <w:ind w:left="1440" w:hanging="360"/>
      </w:pPr>
      <w:rPr>
        <w:rFonts w:ascii="Symbol" w:hAnsi="Symbol" w:cs="Symbol" w:hint="default"/>
        <w:color w:val="A04DA3" w:themeColor="accent3"/>
      </w:rPr>
    </w:lvl>
    <w:lvl w:ilvl="1" w:tplc="F4389890">
      <w:start w:val="1"/>
      <w:numFmt w:val="bullet"/>
      <w:lvlText w:val=""/>
      <w:lvlJc w:val="left"/>
      <w:pPr>
        <w:ind w:left="2160" w:hanging="360"/>
      </w:pPr>
      <w:rPr>
        <w:rFonts w:ascii="Wingdings" w:hAnsi="Wingdings" w:cs="Wingdings" w:hint="default"/>
        <w:color w:val="438086" w:themeColor="accent2"/>
        <w:sz w:val="12"/>
        <w:szCs w:val="12"/>
      </w:rPr>
    </w:lvl>
    <w:lvl w:ilvl="2" w:tplc="9A9E4A9C">
      <w:start w:val="1"/>
      <w:numFmt w:val="bullet"/>
      <w:lvlText w:val=""/>
      <w:lvlJc w:val="left"/>
      <w:pPr>
        <w:ind w:left="2880" w:hanging="360"/>
      </w:pPr>
      <w:rPr>
        <w:rFonts w:ascii="Symbol" w:hAnsi="Symbol" w:cs="Symbol" w:hint="default"/>
        <w:color w:val="53548A" w:themeColor="accent1"/>
        <w:sz w:val="16"/>
        <w:szCs w:val="16"/>
      </w:rPr>
    </w:lvl>
    <w:lvl w:ilvl="3" w:tplc="96863BBE">
      <w:start w:val="1"/>
      <w:numFmt w:val="bullet"/>
      <w:lvlText w:val=""/>
      <w:lvlJc w:val="left"/>
      <w:pPr>
        <w:ind w:left="3600" w:hanging="360"/>
      </w:pPr>
      <w:rPr>
        <w:rFonts w:ascii="Symbol" w:hAnsi="Symbol" w:cs="Symbol" w:hint="default"/>
        <w:sz w:val="16"/>
        <w:szCs w:val="16"/>
      </w:rPr>
    </w:lvl>
    <w:lvl w:ilvl="4" w:tplc="98987F98">
      <w:start w:val="1"/>
      <w:numFmt w:val="bullet"/>
      <w:lvlText w:val=""/>
      <w:lvlJc w:val="left"/>
      <w:pPr>
        <w:ind w:left="4320" w:hanging="360"/>
      </w:pPr>
      <w:rPr>
        <w:rFonts w:ascii="Symbol" w:hAnsi="Symbol" w:cs="Symbol" w:hint="default"/>
        <w:sz w:val="16"/>
        <w:szCs w:val="16"/>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9">
    <w:nsid w:val="76740294"/>
    <w:multiLevelType w:val="multilevel"/>
    <w:tmpl w:val="33B056D0"/>
    <w:numStyleLink w:val="UrbanBulletedList"/>
  </w:abstractNum>
  <w:abstractNum w:abstractNumId="30">
    <w:nsid w:val="76921C5B"/>
    <w:multiLevelType w:val="multilevel"/>
    <w:tmpl w:val="33B056D0"/>
    <w:numStyleLink w:val="UrbanBulletedList"/>
  </w:abstractNum>
  <w:abstractNum w:abstractNumId="31">
    <w:nsid w:val="7E025C09"/>
    <w:multiLevelType w:val="multilevel"/>
    <w:tmpl w:val="33B056D0"/>
    <w:numStyleLink w:val="UrbanBulletedList"/>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2"/>
  </w:num>
  <w:num w:numId="13">
    <w:abstractNumId w:val="23"/>
  </w:num>
  <w:num w:numId="14">
    <w:abstractNumId w:val="19"/>
  </w:num>
  <w:num w:numId="15">
    <w:abstractNumId w:val="28"/>
  </w:num>
  <w:num w:numId="16">
    <w:abstractNumId w:val="17"/>
  </w:num>
  <w:num w:numId="17">
    <w:abstractNumId w:val="21"/>
  </w:num>
  <w:num w:numId="18">
    <w:abstractNumId w:val="11"/>
  </w:num>
  <w:num w:numId="19">
    <w:abstractNumId w:val="29"/>
  </w:num>
  <w:num w:numId="20">
    <w:abstractNumId w:val="30"/>
    <w:lvlOverride w:ilvl="0">
      <w:lvl w:ilvl="0">
        <w:numFmt w:val="decimal"/>
        <w:pStyle w:val="Bullet1"/>
        <w:lvlText w:val=""/>
        <w:lvlJc w:val="left"/>
      </w:lvl>
    </w:lvlOverride>
    <w:lvlOverride w:ilvl="1">
      <w:lvl w:ilvl="1">
        <w:numFmt w:val="decimal"/>
        <w:pStyle w:val="Bullet2"/>
        <w:lvlText w:val=""/>
        <w:lvlJc w:val="left"/>
      </w:lvl>
    </w:lvlOverride>
    <w:lvlOverride w:ilvl="2">
      <w:lvl w:ilvl="2">
        <w:numFmt w:val="decimal"/>
        <w:pStyle w:val="Bullet3"/>
        <w:lvlText w:val=""/>
        <w:lvlJc w:val="left"/>
      </w:lvl>
    </w:lvlOverride>
    <w:lvlOverride w:ilvl="3">
      <w:lvl w:ilvl="3">
        <w:numFmt w:val="decimal"/>
        <w:lvlText w:val=""/>
        <w:lvlJc w:val="left"/>
      </w:lvl>
    </w:lvlOverride>
    <w:lvlOverride w:ilvl="4">
      <w:lvl w:ilvl="4">
        <w:start w:val="1"/>
        <w:numFmt w:val="bullet"/>
        <w:lvlText w:val=""/>
        <w:lvlJc w:val="left"/>
        <w:pPr>
          <w:ind w:left="1196" w:hanging="216"/>
        </w:pPr>
        <w:rPr>
          <w:rFonts w:ascii="Symbol" w:hAnsi="Symbol" w:hint="default"/>
          <w:color w:val="53548A" w:themeColor="accent1"/>
          <w:sz w:val="18"/>
          <w:szCs w:val="18"/>
        </w:rPr>
      </w:lvl>
    </w:lvlOverride>
  </w:num>
  <w:num w:numId="21">
    <w:abstractNumId w:val="25"/>
    <w:lvlOverride w:ilvl="0">
      <w:lvl w:ilvl="0">
        <w:start w:val="1"/>
        <w:numFmt w:val="bullet"/>
        <w:pStyle w:val="Bullet1"/>
        <w:lvlText w:val=""/>
        <w:lvlJc w:val="left"/>
        <w:pPr>
          <w:ind w:left="216" w:hanging="216"/>
        </w:pPr>
        <w:rPr>
          <w:rFonts w:ascii="Symbol" w:hAnsi="Symbol" w:hint="default"/>
          <w:b w:val="0"/>
          <w:i w:val="0"/>
          <w:color w:val="A04DA3" w:themeColor="accent3"/>
          <w:sz w:val="18"/>
          <w:szCs w:val="18"/>
        </w:rPr>
      </w:lvl>
    </w:lvlOverride>
  </w:num>
  <w:num w:numId="22">
    <w:abstractNumId w:val="12"/>
  </w:num>
  <w:num w:numId="23">
    <w:abstractNumId w:val="27"/>
  </w:num>
  <w:num w:numId="24">
    <w:abstractNumId w:val="14"/>
  </w:num>
  <w:num w:numId="25">
    <w:abstractNumId w:val="13"/>
  </w:num>
  <w:num w:numId="26">
    <w:abstractNumId w:val="10"/>
  </w:num>
  <w:num w:numId="27">
    <w:abstractNumId w:val="31"/>
  </w:num>
  <w:num w:numId="28">
    <w:abstractNumId w:val="24"/>
  </w:num>
  <w:num w:numId="29">
    <w:abstractNumId w:val="16"/>
  </w:num>
  <w:num w:numId="30">
    <w:abstractNumId w:val="15"/>
  </w:num>
  <w:num w:numId="31">
    <w:abstractNumId w:val="15"/>
  </w:num>
  <w:num w:numId="32">
    <w:abstractNumId w:val="15"/>
  </w:num>
  <w:num w:numId="33">
    <w:abstractNumId w:val="21"/>
  </w:num>
  <w:num w:numId="34">
    <w:abstractNumId w:val="12"/>
  </w:num>
  <w:num w:numId="35">
    <w:abstractNumId w:val="21"/>
  </w:num>
  <w:num w:numId="36">
    <w:abstractNumId w:val="21"/>
  </w:num>
  <w:num w:numId="37">
    <w:abstractNumId w:val="21"/>
  </w:num>
  <w:num w:numId="38">
    <w:abstractNumId w:val="21"/>
  </w:num>
  <w:num w:numId="39">
    <w:abstractNumId w:val="12"/>
  </w:num>
  <w:num w:numId="40">
    <w:abstractNumId w:val="18"/>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removeDateAndTime/>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00"/>
  <w:displayHorizontalDrawingGridEvery w:val="2"/>
  <w:characterSpacingControl w:val="doNotCompress"/>
  <w:hdrShapeDefaults>
    <o:shapedefaults v:ext="edit" spidmax="2050"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22D"/>
    <w:rsid w:val="000260A4"/>
    <w:rsid w:val="000C0E4C"/>
    <w:rsid w:val="000D5CF6"/>
    <w:rsid w:val="000F488C"/>
    <w:rsid w:val="000F7452"/>
    <w:rsid w:val="00134915"/>
    <w:rsid w:val="00153FA4"/>
    <w:rsid w:val="00181DC1"/>
    <w:rsid w:val="001E07CA"/>
    <w:rsid w:val="00210961"/>
    <w:rsid w:val="00236E52"/>
    <w:rsid w:val="00290D53"/>
    <w:rsid w:val="002C63EE"/>
    <w:rsid w:val="002D201B"/>
    <w:rsid w:val="00302058"/>
    <w:rsid w:val="00303C28"/>
    <w:rsid w:val="0034263D"/>
    <w:rsid w:val="00350694"/>
    <w:rsid w:val="00351165"/>
    <w:rsid w:val="0035665D"/>
    <w:rsid w:val="0039601B"/>
    <w:rsid w:val="003A3D18"/>
    <w:rsid w:val="003B222D"/>
    <w:rsid w:val="003B5DF9"/>
    <w:rsid w:val="003C2206"/>
    <w:rsid w:val="003D04D6"/>
    <w:rsid w:val="003E2607"/>
    <w:rsid w:val="003E50D9"/>
    <w:rsid w:val="003F543A"/>
    <w:rsid w:val="00431F83"/>
    <w:rsid w:val="00437C32"/>
    <w:rsid w:val="004A2214"/>
    <w:rsid w:val="004C0817"/>
    <w:rsid w:val="004D7FE1"/>
    <w:rsid w:val="004F1531"/>
    <w:rsid w:val="004F518B"/>
    <w:rsid w:val="004F6B4C"/>
    <w:rsid w:val="00505131"/>
    <w:rsid w:val="005243A2"/>
    <w:rsid w:val="005A5C6B"/>
    <w:rsid w:val="005E7FE3"/>
    <w:rsid w:val="005F1598"/>
    <w:rsid w:val="00613A89"/>
    <w:rsid w:val="006208D7"/>
    <w:rsid w:val="00652768"/>
    <w:rsid w:val="00670E47"/>
    <w:rsid w:val="00691B24"/>
    <w:rsid w:val="006B4FD2"/>
    <w:rsid w:val="006C5F3C"/>
    <w:rsid w:val="0070716F"/>
    <w:rsid w:val="00756A42"/>
    <w:rsid w:val="007B4CBF"/>
    <w:rsid w:val="007D505E"/>
    <w:rsid w:val="007E2598"/>
    <w:rsid w:val="007E3BA7"/>
    <w:rsid w:val="00835455"/>
    <w:rsid w:val="00836D48"/>
    <w:rsid w:val="0085447A"/>
    <w:rsid w:val="008640F4"/>
    <w:rsid w:val="0087281D"/>
    <w:rsid w:val="00887B8E"/>
    <w:rsid w:val="008A1B09"/>
    <w:rsid w:val="008A1CE5"/>
    <w:rsid w:val="008C1799"/>
    <w:rsid w:val="008D3C48"/>
    <w:rsid w:val="008F4111"/>
    <w:rsid w:val="009125BD"/>
    <w:rsid w:val="0092359E"/>
    <w:rsid w:val="009330D8"/>
    <w:rsid w:val="009A541F"/>
    <w:rsid w:val="009B2DC4"/>
    <w:rsid w:val="009C337C"/>
    <w:rsid w:val="009D3F34"/>
    <w:rsid w:val="00A06DC6"/>
    <w:rsid w:val="00A37EA1"/>
    <w:rsid w:val="00A715AA"/>
    <w:rsid w:val="00A90D25"/>
    <w:rsid w:val="00AA4956"/>
    <w:rsid w:val="00AA7EAB"/>
    <w:rsid w:val="00AE2BA7"/>
    <w:rsid w:val="00B01E71"/>
    <w:rsid w:val="00B31FF9"/>
    <w:rsid w:val="00B424F8"/>
    <w:rsid w:val="00B558F9"/>
    <w:rsid w:val="00B867F8"/>
    <w:rsid w:val="00B95859"/>
    <w:rsid w:val="00B95C4B"/>
    <w:rsid w:val="00BC7DC2"/>
    <w:rsid w:val="00BF3685"/>
    <w:rsid w:val="00C210E0"/>
    <w:rsid w:val="00C22109"/>
    <w:rsid w:val="00C303AA"/>
    <w:rsid w:val="00C53D04"/>
    <w:rsid w:val="00C65A89"/>
    <w:rsid w:val="00C759D4"/>
    <w:rsid w:val="00C86C58"/>
    <w:rsid w:val="00C872E8"/>
    <w:rsid w:val="00CD1D47"/>
    <w:rsid w:val="00CE121A"/>
    <w:rsid w:val="00CE1DDF"/>
    <w:rsid w:val="00CF12AB"/>
    <w:rsid w:val="00D35C75"/>
    <w:rsid w:val="00D761F5"/>
    <w:rsid w:val="00D80427"/>
    <w:rsid w:val="00DC0814"/>
    <w:rsid w:val="00E27988"/>
    <w:rsid w:val="00E54F7E"/>
    <w:rsid w:val="00E56DBF"/>
    <w:rsid w:val="00E637AB"/>
    <w:rsid w:val="00F00126"/>
    <w:rsid w:val="00F0033A"/>
    <w:rsid w:val="00F42826"/>
    <w:rsid w:val="00F60CF4"/>
    <w:rsid w:val="00F71EBE"/>
    <w:rsid w:val="00F73F4F"/>
    <w:rsid w:val="00FA0564"/>
    <w:rsid w:val="00FE093D"/>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colormru v:ext="edit" colors="#334c4f,#79b5b0,#b77851,#d1e1e3,#066,#7ea8ac,#4e767a,#293d3f"/>
    </o:shapedefaults>
    <o:shapelayout v:ext="edit">
      <o:idmap v:ext="edit" data="1"/>
    </o:shapelayout>
  </w:shapeDefaults>
  <w:decimalSymbol w:val="."/>
  <w:listSeparator w:val=","/>
  <w14:docId w14:val="56AE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lockText"/>
    <w:qFormat/>
    <w:rsid w:val="00FA0564"/>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itle" w:semiHidden="0" w:uiPriority="10" w:unhideWhenUsed="0" w:qFormat="1"/>
    <w:lsdException w:name="Default Paragraph Font" w:uiPriority="1"/>
    <w:lsdException w:name="Subtitle" w:semiHidden="0" w:uiPriority="11" w:unhideWhenUsed="0" w:qFormat="1"/>
    <w:lsdException w:name="Block Text" w:semiHidden="0" w:uiPriority="3" w:unhideWhenUsed="0"/>
    <w:lsdException w:name="Strong" w:semiHidden="0" w:uiPriority="22" w:unhideWhenUsed="0" w:qFormat="1"/>
    <w:lsdException w:name="Emphasis" w:semiHidden="0" w:uiPriority="20" w:unhideWhenUsed="0" w:qFormat="1"/>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iPriority="0" w:unhideWhenUsed="0"/>
    <w:lsdException w:name="List Paragraph" w:semiHidden="0" w:uiPriority="36"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BlockText"/>
    <w:qFormat/>
    <w:rsid w:val="00FA0564"/>
    <w:rPr>
      <w:sz w:val="20"/>
      <w:szCs w:val="20"/>
      <w:lang w:eastAsia="ja-JP"/>
    </w:rPr>
  </w:style>
  <w:style w:type="paragraph" w:styleId="Heading1">
    <w:name w:val="heading 1"/>
    <w:basedOn w:val="Normal"/>
    <w:next w:val="Normal"/>
    <w:link w:val="Heading1Char"/>
    <w:uiPriority w:val="9"/>
    <w:qFormat/>
    <w:pPr>
      <w:pBdr>
        <w:bottom w:val="single" w:sz="4" w:space="1" w:color="438086" w:themeColor="accent2"/>
      </w:pBdr>
      <w:spacing w:before="360" w:after="80"/>
      <w:outlineLvl w:val="0"/>
    </w:pPr>
    <w:rPr>
      <w:rFonts w:asciiTheme="majorHAnsi" w:hAnsiTheme="majorHAnsi"/>
      <w:color w:val="438086" w:themeColor="accent2"/>
      <w:sz w:val="32"/>
      <w:szCs w:val="32"/>
    </w:rPr>
  </w:style>
  <w:style w:type="paragraph" w:styleId="Heading2">
    <w:name w:val="heading 2"/>
    <w:basedOn w:val="Normal"/>
    <w:next w:val="Normal"/>
    <w:link w:val="Heading2Char"/>
    <w:uiPriority w:val="9"/>
    <w:qFormat/>
    <w:pPr>
      <w:spacing w:after="0"/>
      <w:outlineLvl w:val="1"/>
    </w:pPr>
    <w:rPr>
      <w:rFonts w:asciiTheme="majorHAnsi" w:hAnsiTheme="majorHAnsi"/>
      <w:color w:val="438086" w:themeColor="accent2"/>
      <w:sz w:val="28"/>
      <w:szCs w:val="28"/>
    </w:rPr>
  </w:style>
  <w:style w:type="paragraph" w:styleId="Heading3">
    <w:name w:val="heading 3"/>
    <w:basedOn w:val="Normal"/>
    <w:next w:val="Normal"/>
    <w:link w:val="Heading3Char"/>
    <w:uiPriority w:val="9"/>
    <w:qFormat/>
    <w:pPr>
      <w:spacing w:after="0"/>
      <w:outlineLvl w:val="2"/>
    </w:pPr>
    <w:rPr>
      <w:rFonts w:asciiTheme="majorHAnsi" w:hAnsiTheme="majorHAnsi"/>
      <w:color w:val="438086" w:themeColor="accent2"/>
      <w:sz w:val="24"/>
      <w:szCs w:val="24"/>
    </w:rPr>
  </w:style>
  <w:style w:type="paragraph" w:styleId="Heading4">
    <w:name w:val="heading 4"/>
    <w:basedOn w:val="Normal"/>
    <w:next w:val="Normal"/>
    <w:link w:val="Heading4Char"/>
    <w:uiPriority w:val="9"/>
    <w:semiHidden/>
    <w:unhideWhenUsed/>
    <w:qFormat/>
    <w:pPr>
      <w:spacing w:after="0"/>
      <w:outlineLvl w:val="3"/>
    </w:pPr>
    <w:rPr>
      <w:rFonts w:asciiTheme="majorHAnsi" w:hAnsiTheme="majorHAnsi"/>
      <w:i/>
      <w:color w:val="438086" w:themeColor="accent2"/>
      <w:sz w:val="22"/>
      <w:szCs w:val="22"/>
    </w:rPr>
  </w:style>
  <w:style w:type="paragraph" w:styleId="Heading5">
    <w:name w:val="heading 5"/>
    <w:basedOn w:val="Normal"/>
    <w:next w:val="Normal"/>
    <w:link w:val="Heading5Char"/>
    <w:uiPriority w:val="9"/>
    <w:semiHidden/>
    <w:unhideWhenUsed/>
    <w:qFormat/>
    <w:pPr>
      <w:spacing w:after="0"/>
      <w:outlineLvl w:val="4"/>
    </w:pPr>
    <w:rPr>
      <w:rFonts w:asciiTheme="majorHAnsi" w:hAnsiTheme="majorHAnsi"/>
      <w:b/>
      <w:color w:val="325F64" w:themeColor="accent2" w:themeShade="BF"/>
    </w:rPr>
  </w:style>
  <w:style w:type="paragraph" w:styleId="Heading6">
    <w:name w:val="heading 6"/>
    <w:basedOn w:val="Normal"/>
    <w:next w:val="Normal"/>
    <w:link w:val="Heading6Char"/>
    <w:uiPriority w:val="9"/>
    <w:semiHidden/>
    <w:unhideWhenUsed/>
    <w:qFormat/>
    <w:pPr>
      <w:spacing w:after="0"/>
      <w:outlineLvl w:val="5"/>
    </w:pPr>
    <w:rPr>
      <w:rFonts w:asciiTheme="majorHAnsi" w:hAnsiTheme="majorHAnsi"/>
      <w:b/>
      <w:i/>
      <w:color w:val="325F64" w:themeColor="accent2" w:themeShade="BF"/>
    </w:rPr>
  </w:style>
  <w:style w:type="paragraph" w:styleId="Heading7">
    <w:name w:val="heading 7"/>
    <w:basedOn w:val="Normal"/>
    <w:next w:val="Normal"/>
    <w:link w:val="Heading7Char"/>
    <w:uiPriority w:val="9"/>
    <w:semiHidden/>
    <w:unhideWhenUsed/>
    <w:qFormat/>
    <w:pPr>
      <w:spacing w:after="0"/>
      <w:outlineLvl w:val="6"/>
    </w:pPr>
    <w:rPr>
      <w:rFonts w:asciiTheme="majorHAnsi" w:hAnsiTheme="majorHAnsi"/>
      <w:b/>
      <w:color w:val="53548A" w:themeColor="accent1"/>
    </w:rPr>
  </w:style>
  <w:style w:type="paragraph" w:styleId="Heading8">
    <w:name w:val="heading 8"/>
    <w:basedOn w:val="Normal"/>
    <w:next w:val="Normal"/>
    <w:link w:val="Heading8Char"/>
    <w:uiPriority w:val="9"/>
    <w:semiHidden/>
    <w:unhideWhenUsed/>
    <w:qFormat/>
    <w:pPr>
      <w:spacing w:after="0"/>
      <w:outlineLvl w:val="7"/>
    </w:pPr>
    <w:rPr>
      <w:rFonts w:asciiTheme="majorHAnsi" w:hAnsiTheme="majorHAnsi"/>
      <w:b/>
      <w:i/>
      <w:color w:val="53548A" w:themeColor="accent1"/>
    </w:rPr>
  </w:style>
  <w:style w:type="paragraph" w:styleId="Heading9">
    <w:name w:val="heading 9"/>
    <w:basedOn w:val="Normal"/>
    <w:next w:val="Normal"/>
    <w:link w:val="Heading9Char"/>
    <w:uiPriority w:val="9"/>
    <w:semiHidden/>
    <w:unhideWhenUsed/>
    <w:qFormat/>
    <w:pPr>
      <w:spacing w:after="0"/>
      <w:outlineLvl w:val="8"/>
    </w:pPr>
    <w:rPr>
      <w:rFonts w:asciiTheme="majorHAnsi" w:hAnsiTheme="majorHAnsi"/>
      <w:b/>
      <w:color w:val="313240" w:themeColor="text2"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link w:val="TitleChar"/>
    <w:uiPriority w:val="10"/>
    <w:qFormat/>
    <w:pPr>
      <w:spacing w:before="400"/>
    </w:pPr>
    <w:rPr>
      <w:rFonts w:asciiTheme="majorHAnsi" w:hAnsiTheme="majorHAnsi"/>
      <w:color w:val="3E3E67" w:themeColor="accent1" w:themeShade="BF"/>
      <w:sz w:val="56"/>
      <w:szCs w:val="56"/>
    </w:rPr>
  </w:style>
  <w:style w:type="character" w:customStyle="1" w:styleId="TitleChar">
    <w:name w:val="Title Char"/>
    <w:basedOn w:val="DefaultParagraphFont"/>
    <w:link w:val="Title"/>
    <w:uiPriority w:val="10"/>
    <w:rPr>
      <w:rFonts w:asciiTheme="majorHAnsi" w:hAnsiTheme="majorHAnsi"/>
      <w:color w:val="3E3E67" w:themeColor="accent1" w:themeShade="BF"/>
      <w:sz w:val="56"/>
      <w:szCs w:val="56"/>
      <w:lang w:eastAsia="ja-JP"/>
    </w:rPr>
  </w:style>
  <w:style w:type="paragraph" w:styleId="Subtitle">
    <w:name w:val="Subtitle"/>
    <w:basedOn w:val="Normal"/>
    <w:link w:val="SubtitleChar"/>
    <w:uiPriority w:val="11"/>
    <w:qFormat/>
    <w:pPr>
      <w:spacing w:after="480"/>
    </w:pPr>
    <w:rPr>
      <w:i/>
      <w:color w:val="424456" w:themeColor="text2"/>
      <w:sz w:val="24"/>
      <w:szCs w:val="24"/>
    </w:rPr>
  </w:style>
  <w:style w:type="character" w:customStyle="1" w:styleId="SubtitleChar">
    <w:name w:val="Subtitle Char"/>
    <w:basedOn w:val="DefaultParagraphFont"/>
    <w:link w:val="Subtitle"/>
    <w:uiPriority w:val="11"/>
    <w:rPr>
      <w:i/>
      <w:color w:val="424456" w:themeColor="text2"/>
      <w:sz w:val="24"/>
      <w:szCs w:val="24"/>
      <w:lang w:eastAsia="ja-JP"/>
    </w:rPr>
  </w:style>
  <w:style w:type="character" w:styleId="IntenseEmphasis">
    <w:name w:val="Intense Emphasis"/>
    <w:basedOn w:val="DefaultParagraphFont"/>
    <w:uiPriority w:val="21"/>
    <w:qFormat/>
    <w:rPr>
      <w:rFonts w:asciiTheme="minorHAnsi" w:hAnsiTheme="minorHAnsi" w:cstheme="minorHAnsi"/>
      <w:b/>
      <w:i/>
      <w:caps/>
      <w:color w:val="438086"/>
      <w:spacing w:val="5"/>
    </w:rPr>
  </w:style>
  <w:style w:type="character" w:customStyle="1" w:styleId="Heading1Char">
    <w:name w:val="Heading 1 Char"/>
    <w:basedOn w:val="DefaultParagraphFont"/>
    <w:link w:val="Heading1"/>
    <w:uiPriority w:val="9"/>
    <w:rPr>
      <w:rFonts w:asciiTheme="majorHAnsi" w:hAnsiTheme="majorHAnsi"/>
      <w:color w:val="438086" w:themeColor="accent2"/>
      <w:sz w:val="32"/>
      <w:szCs w:val="32"/>
      <w:lang w:eastAsia="ja-JP"/>
    </w:rPr>
  </w:style>
  <w:style w:type="character" w:customStyle="1" w:styleId="Heading2Char">
    <w:name w:val="Heading 2 Char"/>
    <w:basedOn w:val="DefaultParagraphFont"/>
    <w:link w:val="Heading2"/>
    <w:uiPriority w:val="9"/>
    <w:rPr>
      <w:rFonts w:asciiTheme="majorHAnsi" w:hAnsiTheme="majorHAnsi"/>
      <w:color w:val="438086" w:themeColor="accent2"/>
      <w:sz w:val="28"/>
      <w:szCs w:val="28"/>
      <w:lang w:eastAsia="ja-JP"/>
    </w:rPr>
  </w:style>
  <w:style w:type="character" w:customStyle="1" w:styleId="Heading3Char">
    <w:name w:val="Heading 3 Char"/>
    <w:basedOn w:val="DefaultParagraphFont"/>
    <w:link w:val="Heading3"/>
    <w:uiPriority w:val="9"/>
    <w:rPr>
      <w:rFonts w:asciiTheme="majorHAnsi" w:hAnsiTheme="majorHAnsi"/>
      <w:color w:val="438086" w:themeColor="accent2"/>
      <w:sz w:val="24"/>
      <w:szCs w:val="24"/>
      <w:lang w:eastAsia="ja-JP"/>
    </w:rPr>
  </w:style>
  <w:style w:type="character" w:customStyle="1" w:styleId="Heading4Char">
    <w:name w:val="Heading 4 Char"/>
    <w:basedOn w:val="DefaultParagraphFont"/>
    <w:link w:val="Heading4"/>
    <w:uiPriority w:val="9"/>
    <w:semiHidden/>
    <w:rPr>
      <w:rFonts w:asciiTheme="majorHAnsi" w:hAnsiTheme="majorHAnsi"/>
      <w:i/>
      <w:color w:val="438086" w:themeColor="accent2"/>
      <w:lang w:eastAsia="ja-JP"/>
    </w:rPr>
  </w:style>
  <w:style w:type="character" w:customStyle="1" w:styleId="Heading5Char">
    <w:name w:val="Heading 5 Char"/>
    <w:basedOn w:val="DefaultParagraphFont"/>
    <w:link w:val="Heading5"/>
    <w:uiPriority w:val="9"/>
    <w:semiHidden/>
    <w:rPr>
      <w:rFonts w:asciiTheme="majorHAnsi" w:hAnsiTheme="majorHAnsi"/>
      <w:b/>
      <w:color w:val="325F64" w:themeColor="accent2" w:themeShade="BF"/>
      <w:sz w:val="20"/>
      <w:szCs w:val="20"/>
      <w:lang w:eastAsia="ja-JP"/>
    </w:rPr>
  </w:style>
  <w:style w:type="character" w:customStyle="1" w:styleId="Heading6Char">
    <w:name w:val="Heading 6 Char"/>
    <w:basedOn w:val="DefaultParagraphFont"/>
    <w:link w:val="Heading6"/>
    <w:uiPriority w:val="9"/>
    <w:semiHidden/>
    <w:rPr>
      <w:rFonts w:asciiTheme="majorHAnsi" w:hAnsiTheme="majorHAnsi"/>
      <w:b/>
      <w:i/>
      <w:color w:val="325F64" w:themeColor="accent2" w:themeShade="BF"/>
      <w:sz w:val="20"/>
      <w:szCs w:val="20"/>
      <w:lang w:eastAsia="ja-JP"/>
    </w:rPr>
  </w:style>
  <w:style w:type="character" w:customStyle="1" w:styleId="Heading7Char">
    <w:name w:val="Heading 7 Char"/>
    <w:basedOn w:val="DefaultParagraphFont"/>
    <w:link w:val="Heading7"/>
    <w:uiPriority w:val="9"/>
    <w:semiHidden/>
    <w:rPr>
      <w:rFonts w:asciiTheme="majorHAnsi" w:hAnsiTheme="majorHAnsi"/>
      <w:b/>
      <w:color w:val="53548A" w:themeColor="accent1"/>
      <w:sz w:val="20"/>
      <w:szCs w:val="20"/>
      <w:lang w:eastAsia="ja-JP"/>
    </w:rPr>
  </w:style>
  <w:style w:type="character" w:customStyle="1" w:styleId="Heading8Char">
    <w:name w:val="Heading 8 Char"/>
    <w:basedOn w:val="DefaultParagraphFont"/>
    <w:link w:val="Heading8"/>
    <w:uiPriority w:val="9"/>
    <w:semiHidden/>
    <w:rPr>
      <w:rFonts w:asciiTheme="majorHAnsi" w:hAnsiTheme="majorHAnsi"/>
      <w:b/>
      <w:i/>
      <w:color w:val="53548A" w:themeColor="accent1"/>
      <w:sz w:val="20"/>
      <w:szCs w:val="20"/>
      <w:lang w:eastAsia="ja-JP"/>
    </w:rPr>
  </w:style>
  <w:style w:type="character" w:customStyle="1" w:styleId="Heading9Char">
    <w:name w:val="Heading 9 Char"/>
    <w:basedOn w:val="DefaultParagraphFont"/>
    <w:link w:val="Heading9"/>
    <w:uiPriority w:val="9"/>
    <w:semiHidden/>
    <w:rPr>
      <w:rFonts w:asciiTheme="majorHAnsi" w:hAnsiTheme="majorHAnsi"/>
      <w:b/>
      <w:color w:val="313240" w:themeColor="text2" w:themeShade="BF"/>
      <w:sz w:val="20"/>
      <w:szCs w:val="20"/>
      <w:lang w:eastAsia="ja-JP"/>
    </w:rPr>
  </w:style>
  <w:style w:type="character" w:styleId="Strong">
    <w:name w:val="Strong"/>
    <w:basedOn w:val="DefaultParagraphFont"/>
    <w:uiPriority w:val="22"/>
    <w:qFormat/>
    <w:rPr>
      <w:b/>
      <w:bCs/>
    </w:rPr>
  </w:style>
  <w:style w:type="paragraph" w:styleId="BlockText">
    <w:name w:val="Block Text"/>
    <w:basedOn w:val="Normal"/>
    <w:uiPriority w:val="3"/>
    <w:semiHidden/>
    <w:unhideWhenUsed/>
    <w:pPr>
      <w:pBdr>
        <w:top w:val="single" w:sz="2" w:space="10" w:color="53548A" w:themeColor="accent1"/>
        <w:left w:val="single" w:sz="2" w:space="10" w:color="53548A" w:themeColor="accent1"/>
        <w:bottom w:val="single" w:sz="2" w:space="10" w:color="53548A" w:themeColor="accent1"/>
        <w:right w:val="single" w:sz="2" w:space="10" w:color="53548A" w:themeColor="accent1"/>
        <w:between w:val="single" w:sz="2" w:space="10" w:color="53548A" w:themeColor="accent1"/>
        <w:bar w:val="single" w:sz="2" w:color="53548A" w:themeColor="accent1"/>
      </w:pBdr>
      <w:ind w:left="1152" w:right="1152"/>
    </w:pPr>
    <w:rPr>
      <w:rFonts w:eastAsiaTheme="minorEastAsia" w:cstheme="minorBidi"/>
      <w:i/>
      <w:iCs/>
      <w:color w:val="53548A" w:themeColor="accent1"/>
    </w:rPr>
  </w:style>
  <w:style w:type="character" w:styleId="SubtleEmphasis">
    <w:name w:val="Subtle Emphasis"/>
    <w:basedOn w:val="DefaultParagraphFont"/>
    <w:uiPriority w:val="19"/>
    <w:qFormat/>
    <w:rPr>
      <w:rFonts w:asciiTheme="minorHAnsi" w:hAnsiTheme="minorHAnsi"/>
      <w:i/>
      <w:color w:val="006666"/>
    </w:rPr>
  </w:style>
  <w:style w:type="character" w:styleId="IntenseReference">
    <w:name w:val="Intense Reference"/>
    <w:basedOn w:val="DefaultParagraphFont"/>
    <w:uiPriority w:val="32"/>
    <w:qFormat/>
    <w:rPr>
      <w:rFonts w:asciiTheme="minorHAnsi" w:hAnsiTheme="minorHAnsi" w:cs="Times New Roman"/>
      <w:b/>
      <w:i/>
      <w:caps/>
      <w:color w:val="4E4F89"/>
      <w:spacing w:val="5"/>
    </w:rPr>
  </w:style>
  <w:style w:type="character" w:styleId="SubtleReference">
    <w:name w:val="Subtle Reference"/>
    <w:basedOn w:val="DefaultParagraphFont"/>
    <w:uiPriority w:val="31"/>
    <w:qFormat/>
    <w:rPr>
      <w:rFonts w:cs="Times New Roman"/>
      <w:i/>
      <w:color w:val="4E4F89"/>
    </w:rPr>
  </w:style>
  <w:style w:type="character" w:styleId="Emphasis">
    <w:name w:val="Emphasis"/>
    <w:uiPriority w:val="20"/>
    <w:qFormat/>
    <w:rPr>
      <w:rFonts w:asciiTheme="minorHAnsi" w:hAnsiTheme="minorHAnsi"/>
      <w:b/>
      <w:color w:val="438086" w:themeColor="accent2"/>
      <w:spacing w:val="10"/>
    </w:rPr>
  </w:style>
  <w:style w:type="character" w:styleId="BookTitle">
    <w:name w:val="Book Title"/>
    <w:basedOn w:val="DefaultParagraphFont"/>
    <w:uiPriority w:val="33"/>
    <w:qFormat/>
    <w:rPr>
      <w:rFonts w:ascii="Cambria" w:hAnsi="Cambria" w:cs="Times New Roman"/>
      <w:i/>
      <w:color w:val="000000"/>
      <w:sz w:val="20"/>
      <w:szCs w:val="2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0"/>
      <w:szCs w:val="20"/>
      <w:lang w:eastAsia="ja-JP"/>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0"/>
      <w:szCs w:val="20"/>
      <w:lang w:eastAsia="ja-JP"/>
    </w:rPr>
  </w:style>
  <w:style w:type="paragraph" w:styleId="NormalIndent">
    <w:name w:val="Normal Indent"/>
    <w:basedOn w:val="Normal"/>
    <w:uiPriority w:val="99"/>
    <w:unhideWhenUsed/>
    <w:pPr>
      <w:ind w:left="720"/>
      <w:contextualSpacing/>
    </w:pPr>
  </w:style>
  <w:style w:type="paragraph" w:styleId="IntenseQuote">
    <w:name w:val="Intense Quote"/>
    <w:basedOn w:val="Normal"/>
    <w:uiPriority w:val="30"/>
    <w:qFormat/>
    <w:pPr>
      <w:pBdr>
        <w:top w:val="threeDEngrave" w:sz="6" w:space="10" w:color="438086" w:themeColor="accent2"/>
        <w:bottom w:val="single" w:sz="4" w:space="10" w:color="438086" w:themeColor="accent2"/>
      </w:pBdr>
      <w:spacing w:before="360" w:after="360" w:line="324" w:lineRule="auto"/>
      <w:ind w:left="1080" w:right="1080"/>
    </w:pPr>
    <w:rPr>
      <w:i/>
      <w:color w:val="438086" w:themeColor="accent2"/>
      <w:sz w:val="22"/>
      <w:szCs w:val="22"/>
    </w:rPr>
  </w:style>
  <w:style w:type="numbering" w:customStyle="1" w:styleId="UrbanBulletedList">
    <w:name w:val="Urban Bulleted List"/>
    <w:uiPriority w:val="99"/>
    <w:pPr>
      <w:numPr>
        <w:numId w:val="17"/>
      </w:numPr>
    </w:pPr>
  </w:style>
  <w:style w:type="numbering" w:customStyle="1" w:styleId="UrbanNumberedList">
    <w:name w:val="Urban Numbered List"/>
    <w:uiPriority w:val="99"/>
    <w:pPr>
      <w:numPr>
        <w:numId w:val="22"/>
      </w:numPr>
    </w:pPr>
  </w:style>
  <w:style w:type="paragraph" w:styleId="ListParagraph">
    <w:name w:val="List Paragraph"/>
    <w:basedOn w:val="Normal"/>
    <w:uiPriority w:val="36"/>
    <w:unhideWhenUsed/>
    <w:qFormat/>
    <w:pPr>
      <w:ind w:left="720"/>
      <w:contextualSpacing/>
    </w:pPr>
  </w:style>
  <w:style w:type="paragraph" w:styleId="NoSpacing">
    <w:name w:val="No Spacing"/>
    <w:basedOn w:val="Normal"/>
    <w:uiPriority w:val="1"/>
    <w:qFormat/>
    <w:pPr>
      <w:spacing w:after="0" w:line="240" w:lineRule="auto"/>
    </w:pPr>
    <w:rPr>
      <w:szCs w:val="32"/>
    </w:rPr>
  </w:style>
  <w:style w:type="character" w:styleId="PlaceholderText">
    <w:name w:val="Placeholder Text"/>
    <w:basedOn w:val="DefaultParagraphFont"/>
    <w:uiPriority w:val="99"/>
    <w:unhideWhenUsed/>
    <w:rPr>
      <w:color w:val="80808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lang w:eastAsia="ja-JP"/>
    </w:rPr>
  </w:style>
  <w:style w:type="paragraph" w:customStyle="1" w:styleId="Bullet1">
    <w:name w:val="Bullet 1"/>
    <w:basedOn w:val="ListParagraph"/>
    <w:uiPriority w:val="38"/>
    <w:qFormat/>
    <w:pPr>
      <w:numPr>
        <w:numId w:val="38"/>
      </w:numPr>
      <w:spacing w:after="0"/>
    </w:pPr>
  </w:style>
  <w:style w:type="paragraph" w:customStyle="1" w:styleId="Bullet2">
    <w:name w:val="Bullet 2"/>
    <w:basedOn w:val="ListParagraph"/>
    <w:uiPriority w:val="38"/>
    <w:qFormat/>
    <w:pPr>
      <w:numPr>
        <w:ilvl w:val="1"/>
        <w:numId w:val="38"/>
      </w:numPr>
      <w:spacing w:after="0"/>
    </w:pPr>
  </w:style>
  <w:style w:type="paragraph" w:customStyle="1" w:styleId="Bullet3">
    <w:name w:val="Bullet 3"/>
    <w:basedOn w:val="ListParagraph"/>
    <w:uiPriority w:val="38"/>
    <w:qFormat/>
    <w:pPr>
      <w:numPr>
        <w:ilvl w:val="2"/>
        <w:numId w:val="38"/>
      </w:numPr>
      <w:spacing w:after="0"/>
    </w:pPr>
  </w:style>
  <w:style w:type="paragraph" w:customStyle="1" w:styleId="DefaultPlaceholderSubject10">
    <w:name w:val="DefaultPlaceholder_Subject10"/>
    <w:uiPriority w:val="39"/>
    <w:rPr>
      <w:i/>
      <w:color w:val="424456" w:themeColor="text2"/>
      <w:sz w:val="24"/>
      <w:szCs w:val="24"/>
    </w:rPr>
  </w:style>
  <w:style w:type="paragraph" w:customStyle="1" w:styleId="HeaderEven">
    <w:name w:val="Header Even"/>
    <w:basedOn w:val="Header"/>
    <w:uiPriority w:val="39"/>
    <w:pPr>
      <w:pBdr>
        <w:bottom w:val="single" w:sz="4" w:space="1" w:color="auto"/>
      </w:pBdr>
    </w:pPr>
  </w:style>
  <w:style w:type="paragraph" w:customStyle="1" w:styleId="HeaderOdd">
    <w:name w:val="Header Odd"/>
    <w:basedOn w:val="Header"/>
    <w:uiPriority w:val="39"/>
    <w:pPr>
      <w:pBdr>
        <w:bottom w:val="single" w:sz="4" w:space="1" w:color="auto"/>
      </w:pBdr>
      <w:jc w:val="right"/>
    </w:pPr>
  </w:style>
  <w:style w:type="paragraph" w:customStyle="1" w:styleId="Category">
    <w:name w:val="Category"/>
    <w:basedOn w:val="Normal"/>
    <w:uiPriority w:val="39"/>
    <w:qFormat/>
    <w:pPr>
      <w:framePr w:hSpace="187" w:wrap="around" w:hAnchor="margin" w:xAlign="center" w:y="721"/>
      <w:spacing w:after="0" w:line="240" w:lineRule="auto"/>
    </w:pPr>
    <w:rPr>
      <w:rFonts w:cstheme="minorBidi"/>
      <w:caps/>
      <w:sz w:val="22"/>
      <w:szCs w:val="22"/>
    </w:rPr>
  </w:style>
  <w:style w:type="paragraph" w:customStyle="1" w:styleId="Comments">
    <w:name w:val="Comments"/>
    <w:basedOn w:val="Normal"/>
    <w:uiPriority w:val="39"/>
    <w:qFormat/>
    <w:pPr>
      <w:spacing w:after="120" w:line="240" w:lineRule="auto"/>
    </w:pPr>
    <w:rPr>
      <w:b/>
      <w:szCs w:val="22"/>
    </w:rPr>
  </w:style>
  <w:style w:type="paragraph" w:customStyle="1" w:styleId="CommentsText">
    <w:name w:val="Comments Text"/>
    <w:basedOn w:val="Normal"/>
    <w:uiPriority w:val="39"/>
    <w:qFormat/>
    <w:pPr>
      <w:spacing w:after="120" w:line="288" w:lineRule="auto"/>
    </w:pPr>
    <w:rPr>
      <w:szCs w:val="22"/>
    </w:rPr>
  </w:style>
  <w:style w:type="character" w:styleId="Hyperlink">
    <w:name w:val="Hyperlink"/>
    <w:basedOn w:val="DefaultParagraphFont"/>
    <w:uiPriority w:val="99"/>
    <w:unhideWhenUsed/>
    <w:rPr>
      <w:color w:val="67AFBD" w:themeColor="hyperlink"/>
      <w:u w:val="single"/>
    </w:rPr>
  </w:style>
  <w:style w:type="paragraph" w:styleId="TOC1">
    <w:name w:val="toc 1"/>
    <w:basedOn w:val="Normal"/>
    <w:next w:val="Normal"/>
    <w:autoRedefine/>
    <w:uiPriority w:val="39"/>
    <w:unhideWhenUsed/>
    <w:qFormat/>
    <w:rPr>
      <w:rFonts w:eastAsiaTheme="minorEastAsia" w:cstheme="minorBidi"/>
      <w:sz w:val="24"/>
      <w:szCs w:val="24"/>
    </w:rPr>
  </w:style>
  <w:style w:type="paragraph" w:styleId="TOC2">
    <w:name w:val="toc 2"/>
    <w:basedOn w:val="Normal"/>
    <w:next w:val="Normal"/>
    <w:autoRedefine/>
    <w:uiPriority w:val="39"/>
    <w:unhideWhenUsed/>
    <w:qFormat/>
    <w:pPr>
      <w:ind w:left="240"/>
    </w:pPr>
    <w:rPr>
      <w:rFonts w:eastAsiaTheme="minorEastAsia" w:cstheme="minorBidi"/>
      <w:sz w:val="24"/>
      <w:szCs w:val="24"/>
    </w:rPr>
  </w:style>
  <w:style w:type="paragraph" w:styleId="TOC3">
    <w:name w:val="toc 3"/>
    <w:basedOn w:val="Normal"/>
    <w:next w:val="Normal"/>
    <w:autoRedefine/>
    <w:uiPriority w:val="39"/>
    <w:unhideWhenUsed/>
    <w:qFormat/>
    <w:pPr>
      <w:spacing w:after="100"/>
      <w:ind w:left="400"/>
    </w:pPr>
  </w:style>
  <w:style w:type="paragraph" w:styleId="Caption">
    <w:name w:val="caption"/>
    <w:basedOn w:val="Normal"/>
    <w:next w:val="Normal"/>
    <w:uiPriority w:val="99"/>
    <w:unhideWhenUsed/>
    <w:pPr>
      <w:spacing w:line="240" w:lineRule="auto"/>
    </w:pPr>
    <w:rPr>
      <w:b/>
      <w:bCs/>
      <w:color w:val="53548A" w:themeColor="accent1"/>
      <w:sz w:val="18"/>
      <w:szCs w:val="18"/>
    </w:rPr>
  </w:style>
  <w:style w:type="paragraph" w:styleId="TOCHeading">
    <w:name w:val="TOC Heading"/>
    <w:basedOn w:val="Heading1"/>
    <w:next w:val="Normal"/>
    <w:uiPriority w:val="39"/>
    <w:semiHidden/>
    <w:unhideWhenUsed/>
    <w:qFormat/>
    <w:rsid w:val="007B4CBF"/>
    <w:pPr>
      <w:keepNext/>
      <w:keepLines/>
      <w:pBdr>
        <w:bottom w:val="none" w:sz="0" w:space="0" w:color="auto"/>
      </w:pBdr>
      <w:spacing w:before="480" w:after="0"/>
      <w:outlineLvl w:val="9"/>
    </w:pPr>
    <w:rPr>
      <w:rFonts w:eastAsiaTheme="majorEastAsia" w:cstheme="majorBidi"/>
      <w:b/>
      <w:bCs/>
      <w:color w:val="3E3E67" w:themeColor="accent1" w:themeShade="BF"/>
      <w:sz w:val="28"/>
      <w:szCs w:val="28"/>
    </w:rPr>
  </w:style>
  <w:style w:type="character" w:styleId="CommentReference">
    <w:name w:val="annotation reference"/>
    <w:basedOn w:val="DefaultParagraphFont"/>
    <w:uiPriority w:val="99"/>
    <w:semiHidden/>
    <w:unhideWhenUsed/>
    <w:rsid w:val="00756A42"/>
    <w:rPr>
      <w:sz w:val="16"/>
      <w:szCs w:val="16"/>
    </w:rPr>
  </w:style>
  <w:style w:type="paragraph" w:styleId="CommentText">
    <w:name w:val="annotation text"/>
    <w:basedOn w:val="Normal"/>
    <w:link w:val="CommentTextChar"/>
    <w:uiPriority w:val="99"/>
    <w:semiHidden/>
    <w:unhideWhenUsed/>
    <w:rsid w:val="00756A42"/>
    <w:pPr>
      <w:spacing w:line="240" w:lineRule="auto"/>
    </w:pPr>
  </w:style>
  <w:style w:type="character" w:customStyle="1" w:styleId="CommentTextChar">
    <w:name w:val="Comment Text Char"/>
    <w:basedOn w:val="DefaultParagraphFont"/>
    <w:link w:val="CommentText"/>
    <w:uiPriority w:val="99"/>
    <w:semiHidden/>
    <w:rsid w:val="00756A42"/>
    <w:rPr>
      <w:sz w:val="20"/>
      <w:szCs w:val="20"/>
      <w:lang w:eastAsia="ja-JP"/>
    </w:rPr>
  </w:style>
  <w:style w:type="paragraph" w:styleId="CommentSubject">
    <w:name w:val="annotation subject"/>
    <w:basedOn w:val="CommentText"/>
    <w:next w:val="CommentText"/>
    <w:link w:val="CommentSubjectChar"/>
    <w:uiPriority w:val="99"/>
    <w:semiHidden/>
    <w:unhideWhenUsed/>
    <w:rsid w:val="00756A42"/>
    <w:rPr>
      <w:b/>
      <w:bCs/>
    </w:rPr>
  </w:style>
  <w:style w:type="character" w:customStyle="1" w:styleId="CommentSubjectChar">
    <w:name w:val="Comment Subject Char"/>
    <w:basedOn w:val="CommentTextChar"/>
    <w:link w:val="CommentSubject"/>
    <w:uiPriority w:val="99"/>
    <w:semiHidden/>
    <w:rsid w:val="00756A42"/>
    <w:rPr>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1.emf"/><Relationship Id="rId17" Type="http://schemas.openxmlformats.org/officeDocument/2006/relationships/oleObject" Target="embeddings/oleObject1.bin"/><Relationship Id="rId18" Type="http://schemas.openxmlformats.org/officeDocument/2006/relationships/image" Target="media/image2.png"/><Relationship Id="rId19" Type="http://schemas.openxmlformats.org/officeDocument/2006/relationships/image" Target="media/image3.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fontTable" Target="fontTable.xml"/><Relationship Id="rId66" Type="http://schemas.openxmlformats.org/officeDocument/2006/relationships/glossaryDocument" Target="glossary/document.xml"/><Relationship Id="rId67" Type="http://schemas.openxmlformats.org/officeDocument/2006/relationships/theme" Target="theme/theme1.xml"/><Relationship Id="rId68" Type="http://schemas.microsoft.com/office/2011/relationships/commentsExtended" Target="commentsExtended.xml"/><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jpeg"/><Relationship Id="rId53" Type="http://schemas.openxmlformats.org/officeDocument/2006/relationships/image" Target="media/image36.jpeg"/><Relationship Id="rId54" Type="http://schemas.openxmlformats.org/officeDocument/2006/relationships/image" Target="media/image37.jpeg"/><Relationship Id="rId55" Type="http://schemas.openxmlformats.org/officeDocument/2006/relationships/image" Target="media/image38.jpeg"/><Relationship Id="rId56" Type="http://schemas.openxmlformats.org/officeDocument/2006/relationships/image" Target="media/image39.jpeg"/><Relationship Id="rId57" Type="http://schemas.openxmlformats.org/officeDocument/2006/relationships/image" Target="media/image40.jpeg"/><Relationship Id="rId58" Type="http://schemas.openxmlformats.org/officeDocument/2006/relationships/image" Target="media/image41.jpeg"/><Relationship Id="rId59" Type="http://schemas.openxmlformats.org/officeDocument/2006/relationships/image" Target="media/image42.jpeg"/><Relationship Id="rId40" Type="http://schemas.openxmlformats.org/officeDocument/2006/relationships/image" Target="media/image23.jpeg"/><Relationship Id="rId41" Type="http://schemas.openxmlformats.org/officeDocument/2006/relationships/image" Target="media/image24.jpeg"/><Relationship Id="rId42" Type="http://schemas.openxmlformats.org/officeDocument/2006/relationships/image" Target="media/image25.jpeg"/><Relationship Id="rId43" Type="http://schemas.openxmlformats.org/officeDocument/2006/relationships/image" Target="media/image26.jpeg"/><Relationship Id="rId44" Type="http://schemas.openxmlformats.org/officeDocument/2006/relationships/image" Target="media/image27.jpe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image" Target="media/image31.jpeg"/><Relationship Id="rId49" Type="http://schemas.openxmlformats.org/officeDocument/2006/relationships/image" Target="media/image32.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hyperlink" Target="https://github.com/JoshDeremer/Basic-Bank" TargetMode="External"/><Relationship Id="rId35" Type="http://schemas.openxmlformats.org/officeDocument/2006/relationships/image" Target="media/image18.pn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Bob\AppData\Roaming\Microsoft\Templates\Urban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187FD87E9094160B39F6F0ED9AABEAE"/>
        <w:category>
          <w:name w:val="General"/>
          <w:gallery w:val="placeholder"/>
        </w:category>
        <w:types>
          <w:type w:val="bbPlcHdr"/>
        </w:types>
        <w:behaviors>
          <w:behavior w:val="content"/>
        </w:behaviors>
        <w:guid w:val="{F5441244-F019-46CB-AAAD-894B8CDCB532}"/>
      </w:docPartPr>
      <w:docPartBody>
        <w:p w:rsidR="0090792A" w:rsidRDefault="00741B45">
          <w:pPr>
            <w:pStyle w:val="A187FD87E9094160B39F6F0ED9AABEAE"/>
          </w:pPr>
          <w:r>
            <w:rPr>
              <w:color w:val="1F497D" w:themeColor="text2"/>
            </w:rPr>
            <w:t>[Pick the date]</w:t>
          </w:r>
        </w:p>
      </w:docPartBody>
    </w:docPart>
    <w:docPart>
      <w:docPartPr>
        <w:name w:val="D541BA56299B4D49A2793E43BAB9C063"/>
        <w:category>
          <w:name w:val="General"/>
          <w:gallery w:val="placeholder"/>
        </w:category>
        <w:types>
          <w:type w:val="bbPlcHdr"/>
        </w:types>
        <w:behaviors>
          <w:behavior w:val="content"/>
        </w:behaviors>
        <w:guid w:val="{C29BFE22-3D7A-4307-9BE3-DADFF1ACEAEB}"/>
      </w:docPartPr>
      <w:docPartBody>
        <w:p w:rsidR="0090792A" w:rsidRDefault="00741B45">
          <w:pPr>
            <w:pStyle w:val="D541BA56299B4D49A2793E43BAB9C063"/>
          </w:pPr>
          <w:r>
            <w:rPr>
              <w:rFonts w:asciiTheme="majorHAnsi" w:eastAsiaTheme="majorEastAsia" w:hAnsiTheme="majorHAnsi" w:cstheme="majorBidi"/>
              <w:color w:val="4F81BD" w:themeColor="accent1"/>
              <w:sz w:val="72"/>
              <w:szCs w:val="72"/>
            </w:rPr>
            <w:t>[Type the document title]</w:t>
          </w:r>
        </w:p>
      </w:docPartBody>
    </w:docPart>
    <w:docPart>
      <w:docPartPr>
        <w:name w:val="77B18FDB16AE4F6D8E2A63C141241ECE"/>
        <w:category>
          <w:name w:val="General"/>
          <w:gallery w:val="placeholder"/>
        </w:category>
        <w:types>
          <w:type w:val="bbPlcHdr"/>
        </w:types>
        <w:behaviors>
          <w:behavior w:val="content"/>
        </w:behaviors>
        <w:guid w:val="{B174F706-EEC0-44FB-BE35-02AA86BA5860}"/>
      </w:docPartPr>
      <w:docPartBody>
        <w:p w:rsidR="0090792A" w:rsidRDefault="00741B45">
          <w:pPr>
            <w:pStyle w:val="77B18FDB16AE4F6D8E2A63C141241ECE"/>
          </w:pPr>
          <w:r>
            <w:rPr>
              <w:i/>
              <w:iCs/>
              <w:color w:val="1F497D" w:themeColor="text2"/>
              <w:sz w:val="28"/>
              <w:szCs w:val="28"/>
            </w:rPr>
            <w:t>[Type the document subtitle]</w:t>
          </w:r>
        </w:p>
      </w:docPartBody>
    </w:docPart>
    <w:docPart>
      <w:docPartPr>
        <w:name w:val="4425E0020CE94FBE977C86975FD14B29"/>
        <w:category>
          <w:name w:val="General"/>
          <w:gallery w:val="placeholder"/>
        </w:category>
        <w:types>
          <w:type w:val="bbPlcHdr"/>
        </w:types>
        <w:behaviors>
          <w:behavior w:val="content"/>
        </w:behaviors>
        <w:guid w:val="{9EF9B0BD-E3DF-437D-A562-F04D3A586671}"/>
      </w:docPartPr>
      <w:docPartBody>
        <w:p w:rsidR="0090792A" w:rsidRDefault="00741B45">
          <w:pPr>
            <w:pStyle w:val="4425E0020CE94FBE977C86975FD14B29"/>
          </w:pPr>
          <w:r>
            <w:rPr>
              <w:color w:val="1F497D" w:themeColor="text2"/>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G明朝B">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HGｺﾞｼｯｸM">
    <w:panose1 w:val="00000000000000000000"/>
    <w:charset w:val="00"/>
    <w:family w:val="roman"/>
    <w:notTrueType/>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844"/>
    <w:rsid w:val="004653DD"/>
    <w:rsid w:val="006C3844"/>
    <w:rsid w:val="00741B45"/>
    <w:rsid w:val="007C7252"/>
    <w:rsid w:val="008F0860"/>
    <w:rsid w:val="00903B8E"/>
    <w:rsid w:val="0090792A"/>
    <w:rsid w:val="00F96E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2" w:qFormat="1"/>
    <w:lsdException w:name="heading 3" w:uiPriority="2"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1"/>
    <w:qFormat/>
    <w:rsid w:val="006C3844"/>
    <w:pPr>
      <w:pBdr>
        <w:bottom w:val="single" w:sz="4" w:space="2" w:color="438086"/>
      </w:pBdr>
      <w:spacing w:before="360" w:after="80"/>
      <w:outlineLvl w:val="0"/>
    </w:pPr>
    <w:rPr>
      <w:rFonts w:asciiTheme="majorHAnsi" w:eastAsiaTheme="minorHAnsi" w:hAnsiTheme="majorHAnsi" w:cstheme="minorHAnsi"/>
      <w:color w:val="C0504D" w:themeColor="accent2"/>
      <w:sz w:val="32"/>
      <w:szCs w:val="32"/>
      <w:lang w:eastAsia="ja-JP"/>
    </w:rPr>
  </w:style>
  <w:style w:type="paragraph" w:styleId="Heading2">
    <w:name w:val="heading 2"/>
    <w:basedOn w:val="Normal"/>
    <w:next w:val="Normal"/>
    <w:link w:val="Heading2Char"/>
    <w:uiPriority w:val="2"/>
    <w:qFormat/>
    <w:rsid w:val="006C3844"/>
    <w:pPr>
      <w:spacing w:after="0"/>
      <w:outlineLvl w:val="1"/>
    </w:pPr>
    <w:rPr>
      <w:rFonts w:asciiTheme="majorHAnsi" w:eastAsiaTheme="minorHAnsi" w:hAnsiTheme="majorHAnsi" w:cstheme="minorHAnsi"/>
      <w:color w:val="C0504D" w:themeColor="accent2"/>
      <w:sz w:val="28"/>
      <w:szCs w:val="28"/>
    </w:rPr>
  </w:style>
  <w:style w:type="paragraph" w:styleId="Heading3">
    <w:name w:val="heading 3"/>
    <w:basedOn w:val="Normal"/>
    <w:next w:val="Normal"/>
    <w:link w:val="Heading3Char"/>
    <w:uiPriority w:val="2"/>
    <w:unhideWhenUsed/>
    <w:qFormat/>
    <w:rsid w:val="006C3844"/>
    <w:pPr>
      <w:spacing w:after="0"/>
      <w:outlineLvl w:val="2"/>
    </w:pPr>
    <w:rPr>
      <w:rFonts w:asciiTheme="majorHAnsi" w:eastAsiaTheme="minorHAnsi" w:hAnsiTheme="majorHAnsi" w:cstheme="minorHAnsi"/>
      <w:color w:val="C0504D" w:themeColor="accent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D88D9662B345AAB0785C33C4B56192">
    <w:name w:val="42D88D9662B345AAB0785C33C4B56192"/>
  </w:style>
  <w:style w:type="paragraph" w:customStyle="1" w:styleId="B9F0F2B69DAD4231B3EE1BA62053BB79">
    <w:name w:val="B9F0F2B69DAD4231B3EE1BA62053BB79"/>
  </w:style>
  <w:style w:type="paragraph" w:customStyle="1" w:styleId="A565A85DFFDC44208EE60380E2017E8A">
    <w:name w:val="A565A85DFFDC44208EE60380E2017E8A"/>
  </w:style>
  <w:style w:type="paragraph" w:customStyle="1" w:styleId="CD407FF4444A40EE80998AC302AC18EC">
    <w:name w:val="CD407FF4444A40EE80998AC302AC18EC"/>
  </w:style>
  <w:style w:type="paragraph" w:customStyle="1" w:styleId="06EFAF5010ED4292ABEDE786C69A2485">
    <w:name w:val="06EFAF5010ED4292ABEDE786C69A2485"/>
  </w:style>
  <w:style w:type="paragraph" w:customStyle="1" w:styleId="91D726489E304BA3865B6A4BC1B6D01A">
    <w:name w:val="91D726489E304BA3865B6A4BC1B6D01A"/>
  </w:style>
  <w:style w:type="character" w:customStyle="1" w:styleId="Heading1Char">
    <w:name w:val="Heading 1 Char"/>
    <w:basedOn w:val="DefaultParagraphFont"/>
    <w:link w:val="Heading1"/>
    <w:uiPriority w:val="1"/>
    <w:rsid w:val="006C3844"/>
    <w:rPr>
      <w:rFonts w:asciiTheme="majorHAnsi" w:eastAsiaTheme="minorHAnsi" w:hAnsiTheme="majorHAnsi" w:cstheme="minorHAnsi"/>
      <w:color w:val="C0504D" w:themeColor="accent2"/>
      <w:sz w:val="32"/>
      <w:szCs w:val="32"/>
      <w:lang w:eastAsia="ja-JP"/>
    </w:rPr>
  </w:style>
  <w:style w:type="character" w:customStyle="1" w:styleId="Heading2Char">
    <w:name w:val="Heading 2 Char"/>
    <w:basedOn w:val="DefaultParagraphFont"/>
    <w:link w:val="Heading2"/>
    <w:uiPriority w:val="2"/>
    <w:rsid w:val="006C3844"/>
    <w:rPr>
      <w:rFonts w:asciiTheme="majorHAnsi" w:eastAsiaTheme="minorHAnsi" w:hAnsiTheme="majorHAnsi" w:cstheme="minorHAnsi"/>
      <w:color w:val="C0504D" w:themeColor="accent2"/>
      <w:sz w:val="28"/>
      <w:szCs w:val="28"/>
    </w:rPr>
  </w:style>
  <w:style w:type="character" w:customStyle="1" w:styleId="Heading3Char">
    <w:name w:val="Heading 3 Char"/>
    <w:basedOn w:val="DefaultParagraphFont"/>
    <w:link w:val="Heading3"/>
    <w:uiPriority w:val="2"/>
    <w:rsid w:val="006C3844"/>
    <w:rPr>
      <w:rFonts w:asciiTheme="majorHAnsi" w:eastAsiaTheme="minorHAnsi" w:hAnsiTheme="majorHAnsi" w:cstheme="minorHAnsi"/>
      <w:color w:val="C0504D" w:themeColor="accent2"/>
      <w:sz w:val="24"/>
      <w:szCs w:val="24"/>
    </w:rPr>
  </w:style>
  <w:style w:type="paragraph" w:customStyle="1" w:styleId="C80D25A8CCAC41FDAFB460A4D97A6F8B">
    <w:name w:val="C80D25A8CCAC41FDAFB460A4D97A6F8B"/>
  </w:style>
  <w:style w:type="paragraph" w:customStyle="1" w:styleId="E8075FEE2DE740F89A87C2FC969F8935">
    <w:name w:val="E8075FEE2DE740F89A87C2FC969F8935"/>
    <w:rsid w:val="006C3844"/>
  </w:style>
  <w:style w:type="paragraph" w:customStyle="1" w:styleId="9389B57A35F9464DA1061D83B8086EB2">
    <w:name w:val="9389B57A35F9464DA1061D83B8086EB2"/>
    <w:rsid w:val="006C3844"/>
  </w:style>
  <w:style w:type="paragraph" w:customStyle="1" w:styleId="DF230B2D2DE2483096DD09F714D912B0">
    <w:name w:val="DF230B2D2DE2483096DD09F714D912B0"/>
    <w:rsid w:val="006C3844"/>
  </w:style>
  <w:style w:type="paragraph" w:customStyle="1" w:styleId="6E4D750C301942A194E3331192E28A05">
    <w:name w:val="6E4D750C301942A194E3331192E28A05"/>
    <w:rsid w:val="006C3844"/>
  </w:style>
  <w:style w:type="paragraph" w:customStyle="1" w:styleId="3043BE8B68AC48868840AD396A272B29">
    <w:name w:val="3043BE8B68AC48868840AD396A272B29"/>
    <w:rsid w:val="006C3844"/>
  </w:style>
  <w:style w:type="paragraph" w:customStyle="1" w:styleId="957F58745D0046CCB4EBA16EAC91740B">
    <w:name w:val="957F58745D0046CCB4EBA16EAC91740B"/>
    <w:rsid w:val="006C3844"/>
  </w:style>
  <w:style w:type="paragraph" w:customStyle="1" w:styleId="0A3900937A364FF3A134E24DEFEF4C75">
    <w:name w:val="0A3900937A364FF3A134E24DEFEF4C75"/>
    <w:rsid w:val="006C3844"/>
  </w:style>
  <w:style w:type="paragraph" w:customStyle="1" w:styleId="12C0A94EAEB24BFBA7EEAACE90515111">
    <w:name w:val="12C0A94EAEB24BFBA7EEAACE90515111"/>
    <w:rsid w:val="006C3844"/>
  </w:style>
  <w:style w:type="paragraph" w:customStyle="1" w:styleId="245C3CDB17584BEE9A5D30627A276DBB">
    <w:name w:val="245C3CDB17584BEE9A5D30627A276DBB"/>
    <w:rsid w:val="006C3844"/>
  </w:style>
  <w:style w:type="paragraph" w:customStyle="1" w:styleId="A694F983E12649DABFA2C34875134B1E">
    <w:name w:val="A694F983E12649DABFA2C34875134B1E"/>
    <w:rsid w:val="006C3844"/>
  </w:style>
  <w:style w:type="paragraph" w:customStyle="1" w:styleId="E5B4E2DF0CAB4B4FA317EAD9D0CD8591">
    <w:name w:val="E5B4E2DF0CAB4B4FA317EAD9D0CD8591"/>
    <w:rsid w:val="006C3844"/>
  </w:style>
  <w:style w:type="paragraph" w:customStyle="1" w:styleId="C2C4578D8F10403CB8770B411A0EC4AD">
    <w:name w:val="C2C4578D8F10403CB8770B411A0EC4AD"/>
    <w:rsid w:val="006C3844"/>
  </w:style>
  <w:style w:type="paragraph" w:customStyle="1" w:styleId="608FE8F964ED410B9D652D754A3E51E9">
    <w:name w:val="608FE8F964ED410B9D652D754A3E51E9"/>
    <w:rsid w:val="006C3844"/>
  </w:style>
  <w:style w:type="paragraph" w:customStyle="1" w:styleId="A256E30F437348B7AF2C3DFBC7FF0DA9">
    <w:name w:val="A256E30F437348B7AF2C3DFBC7FF0DA9"/>
    <w:rsid w:val="006C3844"/>
  </w:style>
  <w:style w:type="paragraph" w:customStyle="1" w:styleId="A4A23CB3B2EF4A7DBA145936588C6D2F">
    <w:name w:val="A4A23CB3B2EF4A7DBA145936588C6D2F"/>
    <w:rsid w:val="006C3844"/>
  </w:style>
  <w:style w:type="paragraph" w:customStyle="1" w:styleId="2CEE71BFCA8D4BC1AF9D86CE9E1FEA0E">
    <w:name w:val="2CEE71BFCA8D4BC1AF9D86CE9E1FEA0E"/>
    <w:rsid w:val="006C3844"/>
  </w:style>
  <w:style w:type="paragraph" w:customStyle="1" w:styleId="63BBF39AFAEB4EF58EF42BE6BBB04B4D">
    <w:name w:val="63BBF39AFAEB4EF58EF42BE6BBB04B4D"/>
    <w:rsid w:val="006C3844"/>
  </w:style>
  <w:style w:type="paragraph" w:customStyle="1" w:styleId="E63B7467B28F484D9DA38CC00575C9F2">
    <w:name w:val="E63B7467B28F484D9DA38CC00575C9F2"/>
    <w:rsid w:val="006C3844"/>
  </w:style>
  <w:style w:type="paragraph" w:customStyle="1" w:styleId="0DE3377B522B4637AA4DE94116BB092A">
    <w:name w:val="0DE3377B522B4637AA4DE94116BB092A"/>
    <w:rsid w:val="006C3844"/>
  </w:style>
  <w:style w:type="paragraph" w:customStyle="1" w:styleId="EE0D42B1733F4C0288900CB65CA56CD0">
    <w:name w:val="EE0D42B1733F4C0288900CB65CA56CD0"/>
    <w:rsid w:val="006C3844"/>
  </w:style>
  <w:style w:type="paragraph" w:customStyle="1" w:styleId="0BC0310B304D4313A64A83A1FFD01C28">
    <w:name w:val="0BC0310B304D4313A64A83A1FFD01C28"/>
    <w:rsid w:val="006C3844"/>
  </w:style>
  <w:style w:type="paragraph" w:customStyle="1" w:styleId="A187FD87E9094160B39F6F0ED9AABEAE">
    <w:name w:val="A187FD87E9094160B39F6F0ED9AABEAE"/>
  </w:style>
  <w:style w:type="paragraph" w:customStyle="1" w:styleId="D541BA56299B4D49A2793E43BAB9C063">
    <w:name w:val="D541BA56299B4D49A2793E43BAB9C063"/>
  </w:style>
  <w:style w:type="paragraph" w:customStyle="1" w:styleId="77B18FDB16AE4F6D8E2A63C141241ECE">
    <w:name w:val="77B18FDB16AE4F6D8E2A63C141241ECE"/>
  </w:style>
  <w:style w:type="paragraph" w:customStyle="1" w:styleId="4425E0020CE94FBE977C86975FD14B29">
    <w:name w:val="4425E0020CE94FBE977C86975FD14B29"/>
  </w:style>
  <w:style w:type="paragraph" w:customStyle="1" w:styleId="687ED33E80D344C48F22D065B623FDC8">
    <w:name w:val="687ED33E80D344C48F22D065B623FDC8"/>
  </w:style>
  <w:style w:type="paragraph" w:customStyle="1" w:styleId="0DC3084456AB40B0B13CD22BA92FDDDA">
    <w:name w:val="0DC3084456AB40B0B13CD22BA92FDDDA"/>
  </w:style>
  <w:style w:type="paragraph" w:customStyle="1" w:styleId="FB2BECFDBD454342A3AE8906A6BF763B">
    <w:name w:val="FB2BECFDBD454342A3AE8906A6BF76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2015-03-02T00:00:00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3.xml><?xml version="1.0" encoding="utf-8"?>
<ds:datastoreItem xmlns:ds="http://schemas.openxmlformats.org/officeDocument/2006/customXml" ds:itemID="{795B1D79-FF5F-4F33-9CB1-3F71105EFBC2}">
  <ds:schemaRefs>
    <ds:schemaRef ds:uri="http://schemas.microsoft.com/sharepoint/v3/contenttype/forms"/>
  </ds:schemaRefs>
</ds:datastoreItem>
</file>

<file path=customXml/itemProps4.xml><?xml version="1.0" encoding="utf-8"?>
<ds:datastoreItem xmlns:ds="http://schemas.openxmlformats.org/officeDocument/2006/customXml" ds:itemID="{35FB4E05-E809-7F4D-B7B3-7F4AEF1A7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\Users\TSBob\AppData\Roaming\Microsoft\Templates\UrbanReport.dotx</Template>
  <TotalTime>42</TotalTime>
  <Pages>50</Pages>
  <Words>2655</Words>
  <Characters>15135</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SSE 554 Project 2 Report</vt:lpstr>
    </vt:vector>
  </TitlesOfParts>
  <Company/>
  <LinksUpToDate>false</LinksUpToDate>
  <CharactersWithSpaces>17755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SSE 554 Project 2 Report</dc:title>
  <dc:subject>Test Driven Dev., Distributed Version Control, and Extensible Markup Language</dc:subject>
  <dc:creator>Daryl Ebanks, David May, Josh Deremer, Kei’Shawn Tention</dc:creator>
  <cp:lastModifiedBy>Kei'Shawn</cp:lastModifiedBy>
  <cp:revision>3</cp:revision>
  <cp:lastPrinted>2015-03-20T03:15:00Z</cp:lastPrinted>
  <dcterms:created xsi:type="dcterms:W3CDTF">2015-03-19T18:50:00Z</dcterms:created>
  <dcterms:modified xsi:type="dcterms:W3CDTF">2015-03-20T03:15:00Z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ies>
</file>